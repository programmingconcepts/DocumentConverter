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96B4" w14:textId="77777777" w:rsidR="00D24BCB" w:rsidRPr="00F80E78" w:rsidRDefault="000C1521" w:rsidP="00F80E78">
      <w:pPr>
        <w:pStyle w:val="Graphicsanchor"/>
      </w:pPr>
      <w:r>
        <w:rPr>
          <w:iCs/>
          <w:noProof/>
          <w:color w:val="auto"/>
        </w:rPr>
        <mc:AlternateContent>
          <mc:Choice Requires="wpg">
            <w:drawing>
              <wp:anchor distT="0" distB="0" distL="114300" distR="114300" simplePos="0" relativeHeight="251720704" behindDoc="1" locked="1" layoutInCell="1" allowOverlap="1" wp14:anchorId="792A9974" wp14:editId="724DFD7C">
                <wp:simplePos x="0" y="0"/>
                <wp:positionH relativeFrom="column">
                  <wp:posOffset>0</wp:posOffset>
                </wp:positionH>
                <wp:positionV relativeFrom="page">
                  <wp:posOffset>9273540</wp:posOffset>
                </wp:positionV>
                <wp:extent cx="4581144" cy="274320"/>
                <wp:effectExtent l="0" t="0" r="0" b="0"/>
                <wp:wrapNone/>
                <wp:docPr id="1368226928" name="Group 26" descr="Contact info icons"/>
                <wp:cNvGraphicFramePr/>
                <a:graphic xmlns:a="http://schemas.openxmlformats.org/drawingml/2006/main">
                  <a:graphicData uri="http://schemas.microsoft.com/office/word/2010/wordprocessingGroup">
                    <wpg:wgp>
                      <wpg:cNvGrpSpPr/>
                      <wpg:grpSpPr>
                        <a:xfrm>
                          <a:off x="0" y="0"/>
                          <a:ext cx="4581144" cy="274320"/>
                          <a:chOff x="0" y="0"/>
                          <a:chExt cx="4581434" cy="274320"/>
                        </a:xfrm>
                      </wpg:grpSpPr>
                      <wps:wsp>
                        <wps:cNvPr id="835425212" name="Oval 202242970">
                          <a:extLst>
                            <a:ext uri="{FF2B5EF4-FFF2-40B4-BE49-F238E27FC236}">
                              <a16:creationId xmlns:a16="http://schemas.microsoft.com/office/drawing/2014/main" id="{F04B765F-005F-01BD-810E-DD4FEB16B2DF}"/>
                            </a:ext>
                          </a:extLst>
                        </wps:cNvPr>
                        <wps:cNvSpPr>
                          <a:spLocks noChangeAspect="1"/>
                        </wps:cNvSpPr>
                        <wps:spPr>
                          <a:xfrm>
                            <a:off x="0" y="0"/>
                            <a:ext cx="274320" cy="27432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83271663" name="Graphic 15" descr="Receiver with solid fill">
                            <a:extLst>
                              <a:ext uri="{FF2B5EF4-FFF2-40B4-BE49-F238E27FC236}">
                                <a16:creationId xmlns:a16="http://schemas.microsoft.com/office/drawing/2014/main" id="{3796152D-75DA-DED9-92BC-D8C539F1656F}"/>
                              </a:ext>
                            </a:extLst>
                          </pic:cNvPr>
                          <pic:cNvPicPr>
                            <a:picLocks noChangeAspect="1"/>
                          </pic:cNvPicPr>
                        </pic:nvPicPr>
                        <pic:blipFill>
                          <a:blip r:embed="rId7">
                            <a:extLst>
                              <a:ext uri="{96DAC541-7B7A-43D3-8B79-37D633B846F1}">
                                <asvg:svgBlip xmlns:asvg="http://schemas.microsoft.com/office/drawing/2016/SVG/main" r:embed="rId8"/>
                              </a:ext>
                            </a:extLst>
                          </a:blip>
                          <a:srcRect/>
                          <a:stretch/>
                        </pic:blipFill>
                        <pic:spPr>
                          <a:xfrm>
                            <a:off x="43543" y="43542"/>
                            <a:ext cx="186690" cy="186690"/>
                          </a:xfrm>
                          <a:prstGeom prst="rect">
                            <a:avLst/>
                          </a:prstGeom>
                        </pic:spPr>
                      </pic:pic>
                      <wps:wsp>
                        <wps:cNvPr id="1668851566" name="Oval 522809946">
                          <a:extLst>
                            <a:ext uri="{FF2B5EF4-FFF2-40B4-BE49-F238E27FC236}">
                              <a16:creationId xmlns:a16="http://schemas.microsoft.com/office/drawing/2014/main" id="{5F965A39-8798-F346-9822-7EBD71E961B3}"/>
                            </a:ext>
                          </a:extLst>
                        </wps:cNvPr>
                        <wps:cNvSpPr>
                          <a:spLocks noChangeAspect="1"/>
                        </wps:cNvSpPr>
                        <wps:spPr>
                          <a:xfrm>
                            <a:off x="2155371" y="0"/>
                            <a:ext cx="274320" cy="27432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5724447" name="Graphic 11" descr="World with solid fill">
                            <a:extLst>
                              <a:ext uri="{FF2B5EF4-FFF2-40B4-BE49-F238E27FC236}">
                                <a16:creationId xmlns:a16="http://schemas.microsoft.com/office/drawing/2014/main" id="{0DF7CC60-DF1C-AE53-347F-214D971CADF3}"/>
                              </a:ext>
                            </a:extLst>
                          </pic:cNvPr>
                          <pic:cNvPicPr>
                            <a:picLocks noChangeAspect="1"/>
                          </pic:cNvPicPr>
                        </pic:nvPicPr>
                        <pic:blipFill>
                          <a:blip r:embed="rId9">
                            <a:extLst>
                              <a:ext uri="{96DAC541-7B7A-43D3-8B79-37D633B846F1}">
                                <asvg:svgBlip xmlns:asvg="http://schemas.microsoft.com/office/drawing/2016/SVG/main" r:embed="rId10"/>
                              </a:ext>
                            </a:extLst>
                          </a:blip>
                          <a:srcRect/>
                          <a:stretch/>
                        </pic:blipFill>
                        <pic:spPr>
                          <a:xfrm>
                            <a:off x="2184400" y="29028"/>
                            <a:ext cx="218440" cy="218440"/>
                          </a:xfrm>
                          <a:prstGeom prst="rect">
                            <a:avLst/>
                          </a:prstGeom>
                        </pic:spPr>
                      </pic:pic>
                      <wps:wsp>
                        <wps:cNvPr id="1888581577" name="Oval 1003426652">
                          <a:extLst>
                            <a:ext uri="{FF2B5EF4-FFF2-40B4-BE49-F238E27FC236}">
                              <a16:creationId xmlns:a16="http://schemas.microsoft.com/office/drawing/2014/main" id="{22E47D41-D2CC-7932-CF8A-EF08FF3BBF5E}"/>
                            </a:ext>
                          </a:extLst>
                        </wps:cNvPr>
                        <wps:cNvSpPr>
                          <a:spLocks noChangeAspect="1"/>
                        </wps:cNvSpPr>
                        <wps:spPr>
                          <a:xfrm>
                            <a:off x="4307114" y="0"/>
                            <a:ext cx="274320" cy="27432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02445048" name="Graphic 22" descr="Home with solid fill">
                            <a:extLst>
                              <a:ext uri="{FF2B5EF4-FFF2-40B4-BE49-F238E27FC236}">
                                <a16:creationId xmlns:a16="http://schemas.microsoft.com/office/drawing/2014/main" id="{8275F680-BC13-EC82-95F4-1A423A62EF1A}"/>
                              </a:ext>
                            </a:extLst>
                          </pic:cNvPr>
                          <pic:cNvPicPr>
                            <a:picLocks noChangeAspect="1"/>
                          </pic:cNvPicPr>
                        </pic:nvPicPr>
                        <pic:blipFill>
                          <a:blip r:embed="rId11">
                            <a:extLst>
                              <a:ext uri="{96DAC541-7B7A-43D3-8B79-37D633B846F1}">
                                <asvg:svgBlip xmlns:asvg="http://schemas.microsoft.com/office/drawing/2016/SVG/main" r:embed="rId12"/>
                              </a:ext>
                            </a:extLst>
                          </a:blip>
                          <a:srcRect/>
                          <a:stretch/>
                        </pic:blipFill>
                        <pic:spPr>
                          <a:xfrm>
                            <a:off x="4350657" y="29028"/>
                            <a:ext cx="186690" cy="186690"/>
                          </a:xfrm>
                          <a:prstGeom prst="rect">
                            <a:avLst/>
                          </a:prstGeom>
                        </pic:spPr>
                      </pic:pic>
                    </wpg:wgp>
                  </a:graphicData>
                </a:graphic>
                <wp14:sizeRelH relativeFrom="margin">
                  <wp14:pctWidth>0</wp14:pctWidth>
                </wp14:sizeRelH>
              </wp:anchor>
            </w:drawing>
          </mc:Choice>
          <mc:Fallback>
            <w:pict>
              <v:group w14:anchorId="23ABFEC7" id="Group 26" o:spid="_x0000_s1026" alt="Contact info icons" style="position:absolute;margin-left:0;margin-top:730.2pt;width:360.7pt;height:21.6pt;z-index:-251595776;mso-position-vertical-relative:page;mso-width-relative:margin" coordsize="45814,274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">
                <v:oval id="Oval 202242970" o:spid="_x0000_s1027" style="position:absolute;width:2743;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" fillcolor="black [3213]" stroked="f" strokeweight="2pt">
                  <o:lock v:ext="edit" aspectratio="t"/>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5" o:spid="_x0000_s1028" type="#_x0000_t75" alt="Receiver with solid fill" style="position:absolute;left:435;top:435;width:1867;height:1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">
                  <v:imagedata r:id="rId13" o:title="Receiver with solid fill"/>
                </v:shape>
                <v:oval id="Oval 522809946" o:spid="_x0000_s1029" style="position:absolute;left:21553;width:2743;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" fillcolor="black [3213]" stroked="f" strokeweight="2pt">
                  <o:lock v:ext="edit" aspectratio="t"/>
                </v:oval>
                <v:shape id="Graphic 11" o:spid="_x0000_s1030" type="#_x0000_t75" alt="World with solid fill" style="position:absolute;left:21844;top:290;width:2184;height:2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">
                  <v:imagedata r:id="rId14" o:title="World with solid fill"/>
                </v:shape>
                <v:oval id="Oval 1003426652" o:spid="_x0000_s1031" style="position:absolute;left:43071;width:2743;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" fillcolor="black [3213]" stroked="f" strokeweight="2pt">
                  <o:lock v:ext="edit" aspectratio="t"/>
                </v:oval>
                <v:shape id="Graphic 22" o:spid="_x0000_s1032" type="#_x0000_t75" alt="Home with solid fill" style="position:absolute;left:43506;top:290;width:1867;height:1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">
                  <v:imagedata r:id="rId15" o:title="Home with solid fill"/>
                </v:shape>
                <w10:wrap anchory="page"/>
                <w10:anchorlock/>
              </v:group>
            </w:pict>
          </mc:Fallback>
        </mc:AlternateContent>
      </w:r>
      <w:r>
        <w:rPr>
          <w:noProof/>
        </w:rPr>
        <mc:AlternateContent>
          <mc:Choice Requires="wpg">
            <w:drawing>
              <wp:anchor distT="0" distB="0" distL="114300" distR="114300" simplePos="0" relativeHeight="251709440" behindDoc="0" locked="1" layoutInCell="1" allowOverlap="1" wp14:anchorId="3502721D" wp14:editId="39E083F3">
                <wp:simplePos x="0" y="0"/>
                <wp:positionH relativeFrom="column">
                  <wp:posOffset>46264</wp:posOffset>
                </wp:positionH>
                <wp:positionV relativeFrom="page">
                  <wp:posOffset>914400</wp:posOffset>
                </wp:positionV>
                <wp:extent cx="1920240" cy="612648"/>
                <wp:effectExtent l="0" t="0" r="3810" b="0"/>
                <wp:wrapNone/>
                <wp:docPr id="504849933" name="Group 25" descr="Logo "/>
                <wp:cNvGraphicFramePr/>
                <a:graphic xmlns:a="http://schemas.openxmlformats.org/drawingml/2006/main">
                  <a:graphicData uri="http://schemas.microsoft.com/office/word/2010/wordprocessingGroup">
                    <wpg:wgp>
                      <wpg:cNvGrpSpPr/>
                      <wpg:grpSpPr>
                        <a:xfrm>
                          <a:off x="0" y="0"/>
                          <a:ext cx="1920240" cy="612648"/>
                          <a:chOff x="0" y="0"/>
                          <a:chExt cx="1921086" cy="611324"/>
                        </a:xfrm>
                      </wpg:grpSpPr>
                      <wps:wsp>
                        <wps:cNvPr id="181921317" name="Rectangle 56"/>
                        <wps:cNvSpPr>
                          <a:spLocks noChangeArrowheads="1"/>
                        </wps:cNvSpPr>
                        <wps:spPr bwMode="auto">
                          <a:xfrm>
                            <a:off x="595993" y="0"/>
                            <a:ext cx="1325093" cy="3236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47E25" w14:textId="77777777" w:rsidR="0080422F" w:rsidRPr="00997118" w:rsidRDefault="0080422F" w:rsidP="0080422F">
                              <w:pPr>
                                <w:pStyle w:val="Title"/>
                              </w:pPr>
                              <w:r>
                                <w:t>LUCERNE</w:t>
                              </w:r>
                            </w:p>
                          </w:txbxContent>
                        </wps:txbx>
                        <wps:bodyPr vert="horz" wrap="square" lIns="0" tIns="0" rIns="0" bIns="0" numCol="1" anchor="t" anchorCtr="0" compatLnSpc="1">
                          <a:prstTxWarp prst="textNoShape">
                            <a:avLst/>
                          </a:prstTxWarp>
                          <a:noAutofit/>
                        </wps:bodyPr>
                      </wps:wsp>
                      <wps:wsp>
                        <wps:cNvPr id="1501378275" name="Rectangle 60"/>
                        <wps:cNvSpPr>
                          <a:spLocks noChangeArrowheads="1"/>
                        </wps:cNvSpPr>
                        <wps:spPr bwMode="auto">
                          <a:xfrm>
                            <a:off x="609600" y="359229"/>
                            <a:ext cx="1190294" cy="1700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1859F" w14:textId="77777777" w:rsidR="0080422F" w:rsidRPr="00997118" w:rsidRDefault="0080422F" w:rsidP="0080422F">
                              <w:pPr>
                                <w:pStyle w:val="Subtitle"/>
                              </w:pPr>
                              <w:r>
                                <w:t>PUBLISHING</w:t>
                              </w:r>
                            </w:p>
                          </w:txbxContent>
                        </wps:txbx>
                        <wps:bodyPr vert="horz" wrap="square" lIns="0" tIns="0" rIns="0" bIns="0" numCol="1" anchor="t" anchorCtr="0" compatLnSpc="1">
                          <a:prstTxWarp prst="textNoShape">
                            <a:avLst/>
                          </a:prstTxWarp>
                          <a:noAutofit/>
                        </wps:bodyPr>
                      </wps:wsp>
                      <pic:pic xmlns:pic="http://schemas.openxmlformats.org/drawingml/2006/picture">
                        <pic:nvPicPr>
                          <pic:cNvPr id="236747202" name="Graphic 32"/>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54429"/>
                            <a:ext cx="484505" cy="5568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502721D" id="Group 25" o:spid="_x0000_s1026" alt="Logo " style="position:absolute;left:0;text-align:left;margin-left:3.65pt;margin-top:1in;width:151.2pt;height:48.25pt;z-index:251709440;mso-position-vertical-relative:page;mso-width-relative:margin;mso-height-relative:margin" coordsize="19210,611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">
                <v:rect id="Rectangle 56" o:spid="_x0000_s1027" style="position:absolute;left:5959;width:13251;height:3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" filled="f" stroked="f">
                  <v:textbox inset="0,0,0,0">
                    <w:txbxContent>
                      <w:p w14:paraId="7F347E25" w14:textId="77777777" w:rsidR="0080422F" w:rsidRPr="00997118" w:rsidRDefault="0080422F" w:rsidP="0080422F">
                        <w:pPr>
                          <w:pStyle w:val="Title"/>
                        </w:pPr>
                        <w:r>
                          <w:t>LUCERNE</w:t>
                        </w:r>
                      </w:p>
                    </w:txbxContent>
                  </v:textbox>
                </v:rect>
                <v:rect id="Rectangle 60" o:spid="_x0000_s1028" style="position:absolute;left:6096;top:3592;width:11902;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" filled="f" stroked="f">
                  <v:textbox inset="0,0,0,0">
                    <w:txbxContent>
                      <w:p w14:paraId="53A1859F" w14:textId="77777777" w:rsidR="0080422F" w:rsidRPr="00997118" w:rsidRDefault="0080422F" w:rsidP="0080422F">
                        <w:pPr>
                          <w:pStyle w:val="Subtitle"/>
                        </w:pPr>
                        <w:r>
                          <w:t>PUBLISHING</w:t>
                        </w:r>
                      </w:p>
                    </w:txbxContent>
                  </v:textbox>
                </v:rect>
                <v:shape id="Graphic 32" o:spid="_x0000_s1029" type="#_x0000_t75" style="position:absolute;top:544;width:4845;height:5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">
                  <v:imagedata r:id="rId18" o:title=""/>
                </v:shape>
                <w10:wrap anchory="page"/>
                <w10:anchorlock/>
              </v:group>
            </w:pict>
          </mc:Fallback>
        </mc:AlternateContent>
      </w:r>
      <w:r w:rsidR="008D5144" w:rsidRPr="00BF66D3">
        <w:rPr>
          <w:noProof/>
        </w:rPr>
        <mc:AlternateContent>
          <mc:Choice Requires="wps">
            <w:drawing>
              <wp:anchor distT="0" distB="0" distL="114300" distR="114300" simplePos="0" relativeHeight="251706368" behindDoc="0" locked="1" layoutInCell="1" allowOverlap="1" wp14:anchorId="7532CAB4" wp14:editId="38975BE5">
                <wp:simplePos x="0" y="0"/>
                <wp:positionH relativeFrom="page">
                  <wp:posOffset>5074920</wp:posOffset>
                </wp:positionH>
                <wp:positionV relativeFrom="page">
                  <wp:posOffset>429895</wp:posOffset>
                </wp:positionV>
                <wp:extent cx="2176272" cy="283464"/>
                <wp:effectExtent l="0" t="0" r="0" b="254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272" cy="283464"/>
                        </a:xfrm>
                        <a:prstGeom prst="rect">
                          <a:avLst/>
                        </a:prstGeom>
                        <a:noFill/>
                        <a:ln w="9525">
                          <a:noFill/>
                          <a:miter lim="800000"/>
                          <a:headEnd/>
                          <a:tailEnd/>
                        </a:ln>
                      </wps:spPr>
                      <wps:txbx>
                        <w:txbxContent>
                          <w:p w14:paraId="0CA5D171" w14:textId="77777777" w:rsidR="008D5144" w:rsidRPr="00084A5E" w:rsidRDefault="008D5144" w:rsidP="008D5144">
                            <w:pPr>
                              <w:pStyle w:val="Website"/>
                            </w:pPr>
                            <w:r w:rsidRPr="00732854">
                              <w:t>www.lucernepublishing.com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32CAB4" id="_x0000_t202" coordsize="21600,21600" o:spt="202" path="m,l,21600r21600,l21600,xe">
                <v:stroke joinstyle="miter"/>
                <v:path gradientshapeok="t" o:connecttype="rect"/>
              </v:shapetype>
              <v:shape id="Text Box 2" o:spid="_x0000_s1030" type="#_x0000_t202" style="position:absolute;left:0;text-align:left;margin-left:399.6pt;margin-top:33.85pt;width:171.35pt;height:22.3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" filled="f" stroked="f">
                <v:textbox>
                  <w:txbxContent>
                    <w:p w14:paraId="0CA5D171" w14:textId="77777777" w:rsidR="008D5144" w:rsidRPr="00084A5E" w:rsidRDefault="008D5144" w:rsidP="008D5144">
                      <w:pPr>
                        <w:pStyle w:val="Website"/>
                      </w:pPr>
                      <w:r w:rsidRPr="00732854">
                        <w:t>www.lucernepublishing.com</w:t>
                      </w:r>
                    </w:p>
                  </w:txbxContent>
                </v:textbox>
                <w10:wrap anchorx="page" anchory="page"/>
                <w10:anchorlock/>
              </v:shape>
            </w:pict>
          </mc:Fallback>
        </mc:AlternateContent>
      </w:r>
      <w:r w:rsidR="00616BB4" w:rsidRPr="00BF66D3">
        <w:rPr>
          <w:noProof/>
        </w:rPr>
        <mc:AlternateContent>
          <mc:Choice Requires="wps">
            <w:drawing>
              <wp:anchor distT="0" distB="0" distL="114300" distR="114300" simplePos="0" relativeHeight="251699200" behindDoc="0" locked="1" layoutInCell="1" allowOverlap="1" wp14:anchorId="21AD2773" wp14:editId="0ACF36A8">
                <wp:simplePos x="0" y="0"/>
                <wp:positionH relativeFrom="page">
                  <wp:posOffset>5650865</wp:posOffset>
                </wp:positionH>
                <wp:positionV relativeFrom="page">
                  <wp:posOffset>2769235</wp:posOffset>
                </wp:positionV>
                <wp:extent cx="1737360" cy="749300"/>
                <wp:effectExtent l="0" t="0" r="0" b="0"/>
                <wp:wrapNone/>
                <wp:docPr id="1952214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749300"/>
                        </a:xfrm>
                        <a:prstGeom prst="rect">
                          <a:avLst/>
                        </a:prstGeom>
                        <a:noFill/>
                        <a:ln w="9525">
                          <a:noFill/>
                          <a:miter lim="800000"/>
                          <a:headEnd/>
                          <a:tailEnd/>
                        </a:ln>
                      </wps:spPr>
                      <wps:txbx>
                        <w:txbxContent>
                          <w:p w14:paraId="226C4B5B" w14:textId="77777777" w:rsidR="00616BB4" w:rsidRPr="00616BB4" w:rsidRDefault="00616BB4" w:rsidP="00616BB4">
                            <w:r w:rsidRPr="00616BB4">
                              <w:t>Date:</w:t>
                            </w:r>
                          </w:p>
                          <w:p w14:paraId="2F93AEB6" w14:textId="77777777" w:rsidR="00616BB4" w:rsidRPr="00616BB4" w:rsidRDefault="00616BB4" w:rsidP="00616BB4">
                            <w:pPr>
                              <w:pStyle w:val="Heading1"/>
                            </w:pPr>
                            <w:r w:rsidRPr="00616BB4">
                              <w:t>14 March, 20XX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D2773" id="_x0000_s1031" type="#_x0000_t202" style="position:absolute;left:0;text-align:left;margin-left:444.95pt;margin-top:218.05pt;width:136.8pt;height:59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" filled="f" stroked="f">
                <v:textbox>
                  <w:txbxContent>
                    <w:p w14:paraId="226C4B5B" w14:textId="77777777" w:rsidR="00616BB4" w:rsidRPr="00616BB4" w:rsidRDefault="00616BB4" w:rsidP="00616BB4">
                      <w:r w:rsidRPr="00616BB4">
                        <w:t>Date:</w:t>
                      </w:r>
                    </w:p>
                    <w:p w14:paraId="2F93AEB6" w14:textId="77777777" w:rsidR="00616BB4" w:rsidRPr="00616BB4" w:rsidRDefault="00616BB4" w:rsidP="00616BB4">
                      <w:pPr>
                        <w:pStyle w:val="Heading1"/>
                      </w:pPr>
                      <w:r w:rsidRPr="00616BB4">
                        <w:t>14 March, 20XX</w:t>
                      </w:r>
                    </w:p>
                  </w:txbxContent>
                </v:textbox>
                <w10:wrap anchorx="page" anchory="page"/>
                <w10:anchorlock/>
              </v:shape>
            </w:pict>
          </mc:Fallback>
        </mc:AlternateContent>
      </w:r>
      <w:r w:rsidR="00616BB4" w:rsidRPr="00BF66D3">
        <w:rPr>
          <w:noProof/>
        </w:rPr>
        <mc:AlternateContent>
          <mc:Choice Requires="wps">
            <w:drawing>
              <wp:anchor distT="0" distB="0" distL="114300" distR="114300" simplePos="0" relativeHeight="251697152" behindDoc="0" locked="1" layoutInCell="1" allowOverlap="1" wp14:anchorId="4A707045" wp14:editId="568FEB78">
                <wp:simplePos x="0" y="0"/>
                <wp:positionH relativeFrom="page">
                  <wp:posOffset>3238500</wp:posOffset>
                </wp:positionH>
                <wp:positionV relativeFrom="page">
                  <wp:posOffset>2766060</wp:posOffset>
                </wp:positionV>
                <wp:extent cx="1737360" cy="861060"/>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861060"/>
                        </a:xfrm>
                        <a:prstGeom prst="rect">
                          <a:avLst/>
                        </a:prstGeom>
                        <a:noFill/>
                        <a:ln w="9525">
                          <a:noFill/>
                          <a:miter lim="800000"/>
                          <a:headEnd/>
                          <a:tailEnd/>
                        </a:ln>
                      </wps:spPr>
                      <wps:txbx>
                        <w:txbxContent>
                          <w:p w14:paraId="20BD15B5" w14:textId="77777777" w:rsidR="00616BB4" w:rsidRPr="00616BB4" w:rsidRDefault="00616BB4" w:rsidP="00616BB4">
                            <w:r w:rsidRPr="00616BB4">
                              <w:t>From:</w:t>
                            </w:r>
                          </w:p>
                          <w:p w14:paraId="10F67369" w14:textId="77777777" w:rsidR="00616BB4" w:rsidRPr="00616BB4" w:rsidRDefault="00616BB4" w:rsidP="00616BB4">
                            <w:pPr>
                              <w:pStyle w:val="Heading1"/>
                            </w:pPr>
                            <w:r w:rsidRPr="00616BB4">
                              <w:t>Eric Solomon</w:t>
                            </w:r>
                          </w:p>
                          <w:p w14:paraId="59B62E87" w14:textId="77777777" w:rsidR="00616BB4" w:rsidRPr="00616BB4" w:rsidRDefault="00616BB4" w:rsidP="0080422F">
                            <w:r w:rsidRPr="00616BB4">
                              <w:t>Designer &amp; Developer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707045" id="_x0000_s1032" type="#_x0000_t202" style="position:absolute;left:0;text-align:left;margin-left:255pt;margin-top:217.8pt;width:136.8pt;height:67.8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" filled="f" stroked="f">
                <v:textbox>
                  <w:txbxContent>
                    <w:p w14:paraId="20BD15B5" w14:textId="77777777" w:rsidR="00616BB4" w:rsidRPr="00616BB4" w:rsidRDefault="00616BB4" w:rsidP="00616BB4">
                      <w:r w:rsidRPr="00616BB4">
                        <w:t>From:</w:t>
                      </w:r>
                    </w:p>
                    <w:p w14:paraId="10F67369" w14:textId="77777777" w:rsidR="00616BB4" w:rsidRPr="00616BB4" w:rsidRDefault="00616BB4" w:rsidP="00616BB4">
                      <w:pPr>
                        <w:pStyle w:val="Heading1"/>
                      </w:pPr>
                      <w:r w:rsidRPr="00616BB4">
                        <w:t>Eric Solomon</w:t>
                      </w:r>
                    </w:p>
                    <w:p w14:paraId="59B62E87" w14:textId="77777777" w:rsidR="00616BB4" w:rsidRPr="00616BB4" w:rsidRDefault="00616BB4" w:rsidP="0080422F">
                      <w:r w:rsidRPr="00616BB4">
                        <w:t>Designer &amp; Developer</w:t>
                      </w:r>
                    </w:p>
                  </w:txbxContent>
                </v:textbox>
                <w10:wrap anchorx="page" anchory="page"/>
                <w10:anchorlock/>
              </v:shape>
            </w:pict>
          </mc:Fallback>
        </mc:AlternateContent>
      </w:r>
      <w:r w:rsidR="004912B8" w:rsidRPr="004912B8">
        <w:rPr>
          <w:noProof/>
        </w:rPr>
        <mc:AlternateContent>
          <mc:Choice Requires="wpg">
            <w:drawing>
              <wp:anchor distT="0" distB="0" distL="114300" distR="114300" simplePos="0" relativeHeight="251673599" behindDoc="1" locked="1" layoutInCell="1" allowOverlap="1" wp14:anchorId="6A4943B7" wp14:editId="17B7BD9E">
                <wp:simplePos x="0" y="0"/>
                <wp:positionH relativeFrom="column">
                  <wp:posOffset>-914400</wp:posOffset>
                </wp:positionH>
                <wp:positionV relativeFrom="page">
                  <wp:posOffset>0</wp:posOffset>
                </wp:positionV>
                <wp:extent cx="7772400" cy="2934970"/>
                <wp:effectExtent l="0" t="0" r="0" b="0"/>
                <wp:wrapNone/>
                <wp:docPr id="44" name="Group 43">
                  <a:extLst xmlns:a="http://schemas.openxmlformats.org/drawingml/2006/main">
                    <a:ext uri="{FF2B5EF4-FFF2-40B4-BE49-F238E27FC236}">
                      <a16:creationId xmlns:a16="http://schemas.microsoft.com/office/drawing/2014/main" id="{C85F9F8A-AEA5-6F6C-2163-BB91CAE03D1D}"/>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2934970"/>
                          <a:chOff x="0" y="0"/>
                          <a:chExt cx="7773924" cy="2937230"/>
                        </a:xfrm>
                      </wpg:grpSpPr>
                      <wps:wsp>
                        <wps:cNvPr id="1705262999" name="Freeform: Shape 1705262999">
                          <a:extLst>
                            <a:ext uri="{FF2B5EF4-FFF2-40B4-BE49-F238E27FC236}">
                              <a16:creationId xmlns:a16="http://schemas.microsoft.com/office/drawing/2014/main" id="{8049DC83-3792-72E4-BAD1-55196EB473BA}"/>
                            </a:ext>
                          </a:extLst>
                        </wps:cNvPr>
                        <wps:cNvSpPr>
                          <a:spLocks/>
                        </wps:cNvSpPr>
                        <wps:spPr bwMode="auto">
                          <a:xfrm>
                            <a:off x="1524" y="0"/>
                            <a:ext cx="3985006" cy="534658"/>
                          </a:xfrm>
                          <a:custGeom>
                            <a:avLst/>
                            <a:gdLst>
                              <a:gd name="connsiteX0" fmla="*/ 0 w 3985006"/>
                              <a:gd name="connsiteY0" fmla="*/ 0 h 534658"/>
                              <a:gd name="connsiteX1" fmla="*/ 1212102 w 3985006"/>
                              <a:gd name="connsiteY1" fmla="*/ 0 h 534658"/>
                              <a:gd name="connsiteX2" fmla="*/ 1423969 w 3985006"/>
                              <a:gd name="connsiteY2" fmla="*/ 57596 h 534658"/>
                              <a:gd name="connsiteX3" fmla="*/ 3985006 w 3985006"/>
                              <a:gd name="connsiteY3" fmla="*/ 106108 h 534658"/>
                              <a:gd name="connsiteX4" fmla="*/ 224669 w 3985006"/>
                              <a:gd name="connsiteY4" fmla="*/ 223802 h 534658"/>
                              <a:gd name="connsiteX5" fmla="*/ 0 w 3985006"/>
                              <a:gd name="connsiteY5" fmla="*/ 125122 h 534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85006" h="534658">
                                <a:moveTo>
                                  <a:pt x="0" y="0"/>
                                </a:moveTo>
                                <a:lnTo>
                                  <a:pt x="1212102" y="0"/>
                                </a:lnTo>
                                <a:lnTo>
                                  <a:pt x="1423969" y="57596"/>
                                </a:lnTo>
                                <a:cubicBezTo>
                                  <a:pt x="2079347" y="215082"/>
                                  <a:pt x="2941465" y="294528"/>
                                  <a:pt x="3985006" y="106108"/>
                                </a:cubicBezTo>
                                <a:cubicBezTo>
                                  <a:pt x="2863409" y="605282"/>
                                  <a:pt x="1412190" y="699096"/>
                                  <a:pt x="224669" y="223802"/>
                                </a:cubicBezTo>
                                <a:lnTo>
                                  <a:pt x="0" y="125122"/>
                                </a:lnTo>
                                <a:close/>
                              </a:path>
                            </a:pathLst>
                          </a:custGeom>
                          <a:solidFill>
                            <a:schemeClr val="bg1">
                              <a:lumMod val="85000"/>
                            </a:schemeClr>
                          </a:solidFill>
                          <a:ln>
                            <a:noFill/>
                          </a:ln>
                        </wps:spPr>
                        <wps:bodyPr vert="horz" wrap="square" lIns="91440" tIns="45720" rIns="91440" bIns="45720" numCol="1" anchor="t" anchorCtr="0" compatLnSpc="1">
                          <a:prstTxWarp prst="textNoShape">
                            <a:avLst/>
                          </a:prstTxWarp>
                          <a:noAutofit/>
                        </wps:bodyPr>
                      </wps:wsp>
                      <wps:wsp>
                        <wps:cNvPr id="228327292" name="Freeform: Shape 228327292">
                          <a:extLst>
                            <a:ext uri="{FF2B5EF4-FFF2-40B4-BE49-F238E27FC236}">
                              <a16:creationId xmlns:a16="http://schemas.microsoft.com/office/drawing/2014/main" id="{762D497B-C9CB-0C75-1456-54EDFA5D22F5}"/>
                            </a:ext>
                          </a:extLst>
                        </wps:cNvPr>
                        <wps:cNvSpPr>
                          <a:spLocks/>
                        </wps:cNvSpPr>
                        <wps:spPr bwMode="auto">
                          <a:xfrm>
                            <a:off x="0" y="264668"/>
                            <a:ext cx="3865245" cy="2496820"/>
                          </a:xfrm>
                          <a:custGeom>
                            <a:avLst/>
                            <a:gdLst>
                              <a:gd name="connsiteX0" fmla="*/ 0 w 3865245"/>
                              <a:gd name="connsiteY0" fmla="*/ 0 h 2496820"/>
                              <a:gd name="connsiteX1" fmla="*/ 3865245 w 3865245"/>
                              <a:gd name="connsiteY1" fmla="*/ 292421 h 2496820"/>
                              <a:gd name="connsiteX2" fmla="*/ 1600834 w 3865245"/>
                              <a:gd name="connsiteY2" fmla="*/ 1634555 h 2496820"/>
                              <a:gd name="connsiteX3" fmla="*/ 0 w 3865245"/>
                              <a:gd name="connsiteY3" fmla="*/ 2496820 h 2496820"/>
                              <a:gd name="connsiteX4" fmla="*/ 0 w 3865245"/>
                              <a:gd name="connsiteY4" fmla="*/ 0 h 24968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65245" h="2496820">
                                <a:moveTo>
                                  <a:pt x="0" y="0"/>
                                </a:moveTo>
                                <a:cubicBezTo>
                                  <a:pt x="239938" y="176202"/>
                                  <a:pt x="1420881" y="903504"/>
                                  <a:pt x="3865245" y="292421"/>
                                </a:cubicBezTo>
                                <a:cubicBezTo>
                                  <a:pt x="2965479" y="708557"/>
                                  <a:pt x="2144443" y="1282151"/>
                                  <a:pt x="1600834" y="1634555"/>
                                </a:cubicBezTo>
                                <a:cubicBezTo>
                                  <a:pt x="866025" y="2110675"/>
                                  <a:pt x="206196" y="2406845"/>
                                  <a:pt x="0" y="2496820"/>
                                </a:cubicBezTo>
                                <a:cubicBezTo>
                                  <a:pt x="0" y="0"/>
                                  <a:pt x="0" y="0"/>
                                  <a:pt x="0" y="0"/>
                                </a:cubicBezTo>
                                <a:close/>
                              </a:path>
                            </a:pathLst>
                          </a:custGeom>
                          <a:solidFill>
                            <a:schemeClr val="accent2"/>
                          </a:solidFill>
                          <a:ln>
                            <a:noFill/>
                          </a:ln>
                        </wps:spPr>
                        <wps:bodyPr vert="horz" wrap="square" lIns="91440" tIns="45720" rIns="91440" bIns="45720" numCol="1" anchor="t" anchorCtr="0" compatLnSpc="1">
                          <a:prstTxWarp prst="textNoShape">
                            <a:avLst/>
                          </a:prstTxWarp>
                          <a:noAutofit/>
                        </wps:bodyPr>
                      </wps:wsp>
                      <wps:wsp>
                        <wps:cNvPr id="1368549642" name="Freeform: Shape 1368549642">
                          <a:extLst>
                            <a:ext uri="{FF2B5EF4-FFF2-40B4-BE49-F238E27FC236}">
                              <a16:creationId xmlns:a16="http://schemas.microsoft.com/office/drawing/2014/main" id="{B46A5348-FB92-BB03-EC9B-7F7F5EC3C5C4}"/>
                            </a:ext>
                          </a:extLst>
                        </wps:cNvPr>
                        <wps:cNvSpPr>
                          <a:spLocks/>
                        </wps:cNvSpPr>
                        <wps:spPr bwMode="auto">
                          <a:xfrm>
                            <a:off x="1524" y="43200"/>
                            <a:ext cx="7772400" cy="2894030"/>
                          </a:xfrm>
                          <a:custGeom>
                            <a:avLst/>
                            <a:gdLst>
                              <a:gd name="connsiteX0" fmla="*/ 6008915 w 7772400"/>
                              <a:gd name="connsiteY0" fmla="*/ 813 h 2894030"/>
                              <a:gd name="connsiteX1" fmla="*/ 7633370 w 7772400"/>
                              <a:gd name="connsiteY1" fmla="*/ 343930 h 2894030"/>
                              <a:gd name="connsiteX2" fmla="*/ 7772400 w 7772400"/>
                              <a:gd name="connsiteY2" fmla="*/ 405814 h 2894030"/>
                              <a:gd name="connsiteX3" fmla="*/ 7772400 w 7772400"/>
                              <a:gd name="connsiteY3" fmla="*/ 976221 h 2894030"/>
                              <a:gd name="connsiteX4" fmla="*/ 7746322 w 7772400"/>
                              <a:gd name="connsiteY4" fmla="*/ 971374 h 2894030"/>
                              <a:gd name="connsiteX5" fmla="*/ 4708475 w 7772400"/>
                              <a:gd name="connsiteY5" fmla="*/ 1159563 h 2894030"/>
                              <a:gd name="connsiteX6" fmla="*/ 413976 w 7772400"/>
                              <a:gd name="connsiteY6" fmla="*/ 2800851 h 2894030"/>
                              <a:gd name="connsiteX7" fmla="*/ 0 w 7772400"/>
                              <a:gd name="connsiteY7" fmla="*/ 2894030 h 2894030"/>
                              <a:gd name="connsiteX8" fmla="*/ 0 w 7772400"/>
                              <a:gd name="connsiteY8" fmla="*/ 2719509 h 2894030"/>
                              <a:gd name="connsiteX9" fmla="*/ 88732 w 7772400"/>
                              <a:gd name="connsiteY9" fmla="*/ 2680188 h 2894030"/>
                              <a:gd name="connsiteX10" fmla="*/ 1592146 w 7772400"/>
                              <a:gd name="connsiteY10" fmla="*/ 1860924 h 2894030"/>
                              <a:gd name="connsiteX11" fmla="*/ 3857203 w 7772400"/>
                              <a:gd name="connsiteY11" fmla="*/ 518211 h 2894030"/>
                              <a:gd name="connsiteX12" fmla="*/ 5604747 w 7772400"/>
                              <a:gd name="connsiteY12" fmla="*/ 11881 h 2894030"/>
                              <a:gd name="connsiteX13" fmla="*/ 6008915 w 7772400"/>
                              <a:gd name="connsiteY13" fmla="*/ 813 h 28940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7772400" h="2894030">
                                <a:moveTo>
                                  <a:pt x="6008915" y="813"/>
                                </a:moveTo>
                                <a:cubicBezTo>
                                  <a:pt x="6694189" y="14081"/>
                                  <a:pt x="7259344" y="187460"/>
                                  <a:pt x="7633370" y="343930"/>
                                </a:cubicBezTo>
                                <a:lnTo>
                                  <a:pt x="7772400" y="405814"/>
                                </a:lnTo>
                                <a:lnTo>
                                  <a:pt x="7772400" y="976221"/>
                                </a:lnTo>
                                <a:lnTo>
                                  <a:pt x="7746322" y="971374"/>
                                </a:lnTo>
                                <a:cubicBezTo>
                                  <a:pt x="7198596" y="875690"/>
                                  <a:pt x="6021008" y="759188"/>
                                  <a:pt x="4708475" y="1159563"/>
                                </a:cubicBezTo>
                                <a:cubicBezTo>
                                  <a:pt x="3070153" y="1658861"/>
                                  <a:pt x="2433809" y="2313091"/>
                                  <a:pt x="413976" y="2800851"/>
                                </a:cubicBezTo>
                                <a:lnTo>
                                  <a:pt x="0" y="2894030"/>
                                </a:lnTo>
                                <a:lnTo>
                                  <a:pt x="0" y="2719509"/>
                                </a:lnTo>
                                <a:lnTo>
                                  <a:pt x="88732" y="2680188"/>
                                </a:lnTo>
                                <a:cubicBezTo>
                                  <a:pt x="363287" y="2556660"/>
                                  <a:pt x="949005" y="2277709"/>
                                  <a:pt x="1592146" y="1860924"/>
                                </a:cubicBezTo>
                                <a:cubicBezTo>
                                  <a:pt x="2135910" y="1508368"/>
                                  <a:pt x="2957181" y="934527"/>
                                  <a:pt x="3857203" y="518211"/>
                                </a:cubicBezTo>
                                <a:cubicBezTo>
                                  <a:pt x="4427218" y="255670"/>
                                  <a:pt x="5027233" y="53138"/>
                                  <a:pt x="5604747" y="11881"/>
                                </a:cubicBezTo>
                                <a:cubicBezTo>
                                  <a:pt x="5743501" y="1567"/>
                                  <a:pt x="5878387" y="-1715"/>
                                  <a:pt x="6008915" y="813"/>
                                </a:cubicBezTo>
                                <a:close/>
                              </a:path>
                            </a:pathLst>
                          </a:custGeom>
                          <a:solidFill>
                            <a:schemeClr val="accent3"/>
                          </a:solidFill>
                          <a:ln>
                            <a:noFill/>
                          </a:ln>
                        </wps:spPr>
                        <wps:bodyPr vert="horz" wrap="square" lIns="91440" tIns="45720" rIns="91440" bIns="45720" numCol="1" anchor="t" anchorCtr="0" compatLnSpc="1">
                          <a:prstTxWarp prst="textNoShape">
                            <a:avLst/>
                          </a:prstTxWarp>
                          <a:noAutofit/>
                        </wps:bodyPr>
                      </wps:wsp>
                      <wps:wsp>
                        <wps:cNvPr id="1427339392" name="Freeform 20">
                          <a:extLst>
                            <a:ext uri="{FF2B5EF4-FFF2-40B4-BE49-F238E27FC236}">
                              <a16:creationId xmlns:a16="http://schemas.microsoft.com/office/drawing/2014/main" id="{660D1391-04BD-FFB3-7B65-A52023C71FA5}"/>
                            </a:ext>
                          </a:extLst>
                        </wps:cNvPr>
                        <wps:cNvSpPr>
                          <a:spLocks noChangeAspect="1" noEditPoints="1"/>
                        </wps:cNvSpPr>
                        <wps:spPr bwMode="auto">
                          <a:xfrm>
                            <a:off x="3842004" y="1032380"/>
                            <a:ext cx="3931920" cy="1878341"/>
                          </a:xfrm>
                          <a:custGeom>
                            <a:avLst/>
                            <a:gdLst>
                              <a:gd name="T0" fmla="*/ 642 w 1094"/>
                              <a:gd name="T1" fmla="*/ 2 h 523"/>
                              <a:gd name="T2" fmla="*/ 471 w 1094"/>
                              <a:gd name="T3" fmla="*/ 20 h 523"/>
                              <a:gd name="T4" fmla="*/ 559 w 1094"/>
                              <a:gd name="T5" fmla="*/ 8 h 523"/>
                              <a:gd name="T6" fmla="*/ 587 w 1094"/>
                              <a:gd name="T7" fmla="*/ 5 h 523"/>
                              <a:gd name="T8" fmla="*/ 530 w 1094"/>
                              <a:gd name="T9" fmla="*/ 11 h 523"/>
                              <a:gd name="T10" fmla="*/ 501 w 1094"/>
                              <a:gd name="T11" fmla="*/ 15 h 523"/>
                              <a:gd name="T12" fmla="*/ 615 w 1094"/>
                              <a:gd name="T13" fmla="*/ 3 h 523"/>
                              <a:gd name="T14" fmla="*/ 748 w 1094"/>
                              <a:gd name="T15" fmla="*/ 0 h 523"/>
                              <a:gd name="T16" fmla="*/ 669 w 1094"/>
                              <a:gd name="T17" fmla="*/ 1 h 523"/>
                              <a:gd name="T18" fmla="*/ 798 w 1094"/>
                              <a:gd name="T19" fmla="*/ 1 h 523"/>
                              <a:gd name="T20" fmla="*/ 773 w 1094"/>
                              <a:gd name="T21" fmla="*/ 0 h 523"/>
                              <a:gd name="T22" fmla="*/ 696 w 1094"/>
                              <a:gd name="T23" fmla="*/ 0 h 523"/>
                              <a:gd name="T24" fmla="*/ 722 w 1094"/>
                              <a:gd name="T25" fmla="*/ 0 h 523"/>
                              <a:gd name="T26" fmla="*/ 0 w 1094"/>
                              <a:gd name="T27" fmla="*/ 170 h 523"/>
                              <a:gd name="T28" fmla="*/ 127 w 1094"/>
                              <a:gd name="T29" fmla="*/ 115 h 523"/>
                              <a:gd name="T30" fmla="*/ 165 w 1094"/>
                              <a:gd name="T31" fmla="*/ 101 h 523"/>
                              <a:gd name="T32" fmla="*/ 87 w 1094"/>
                              <a:gd name="T33" fmla="*/ 130 h 523"/>
                              <a:gd name="T34" fmla="*/ 440 w 1094"/>
                              <a:gd name="T35" fmla="*/ 25 h 523"/>
                              <a:gd name="T36" fmla="*/ 823 w 1094"/>
                              <a:gd name="T37" fmla="*/ 2 h 523"/>
                              <a:gd name="T38" fmla="*/ 202 w 1094"/>
                              <a:gd name="T39" fmla="*/ 88 h 523"/>
                              <a:gd name="T40" fmla="*/ 47 w 1094"/>
                              <a:gd name="T41" fmla="*/ 146 h 523"/>
                              <a:gd name="T42" fmla="*/ 376 w 1094"/>
                              <a:gd name="T43" fmla="*/ 38 h 523"/>
                              <a:gd name="T44" fmla="*/ 343 w 1094"/>
                              <a:gd name="T45" fmla="*/ 46 h 523"/>
                              <a:gd name="T46" fmla="*/ 408 w 1094"/>
                              <a:gd name="T47" fmla="*/ 31 h 523"/>
                              <a:gd name="T48" fmla="*/ 309 w 1094"/>
                              <a:gd name="T49" fmla="*/ 55 h 523"/>
                              <a:gd name="T50" fmla="*/ 275 w 1094"/>
                              <a:gd name="T51" fmla="*/ 65 h 523"/>
                              <a:gd name="T52" fmla="*/ 239 w 1094"/>
                              <a:gd name="T53" fmla="*/ 76 h 523"/>
                              <a:gd name="T54" fmla="*/ 1018 w 1094"/>
                              <a:gd name="T55" fmla="*/ 460 h 523"/>
                              <a:gd name="T56" fmla="*/ 987 w 1094"/>
                              <a:gd name="T57" fmla="*/ 437 h 523"/>
                              <a:gd name="T58" fmla="*/ 971 w 1094"/>
                              <a:gd name="T59" fmla="*/ 426 h 523"/>
                              <a:gd name="T60" fmla="*/ 955 w 1094"/>
                              <a:gd name="T61" fmla="*/ 415 h 523"/>
                              <a:gd name="T62" fmla="*/ 1003 w 1094"/>
                              <a:gd name="T63" fmla="*/ 449 h 523"/>
                              <a:gd name="T64" fmla="*/ 1034 w 1094"/>
                              <a:gd name="T65" fmla="*/ 472 h 523"/>
                              <a:gd name="T66" fmla="*/ 939 w 1094"/>
                              <a:gd name="T67" fmla="*/ 404 h 523"/>
                              <a:gd name="T68" fmla="*/ 906 w 1094"/>
                              <a:gd name="T69" fmla="*/ 383 h 523"/>
                              <a:gd name="T70" fmla="*/ 855 w 1094"/>
                              <a:gd name="T71" fmla="*/ 353 h 523"/>
                              <a:gd name="T72" fmla="*/ 833 w 1094"/>
                              <a:gd name="T73" fmla="*/ 341 h 523"/>
                              <a:gd name="T74" fmla="*/ 848 w 1094"/>
                              <a:gd name="T75" fmla="*/ 3 h 523"/>
                              <a:gd name="T76" fmla="*/ 922 w 1094"/>
                              <a:gd name="T77" fmla="*/ 393 h 523"/>
                              <a:gd name="T78" fmla="*/ 889 w 1094"/>
                              <a:gd name="T79" fmla="*/ 373 h 523"/>
                              <a:gd name="T80" fmla="*/ 1049 w 1094"/>
                              <a:gd name="T81" fmla="*/ 485 h 523"/>
                              <a:gd name="T82" fmla="*/ 872 w 1094"/>
                              <a:gd name="T83" fmla="*/ 363 h 523"/>
                              <a:gd name="T84" fmla="*/ 946 w 1094"/>
                              <a:gd name="T85" fmla="*/ 10 h 523"/>
                              <a:gd name="T86" fmla="*/ 969 w 1094"/>
                              <a:gd name="T87" fmla="*/ 13 h 523"/>
                              <a:gd name="T88" fmla="*/ 921 w 1094"/>
                              <a:gd name="T89" fmla="*/ 8 h 523"/>
                              <a:gd name="T90" fmla="*/ 873 w 1094"/>
                              <a:gd name="T91" fmla="*/ 5 h 523"/>
                              <a:gd name="T92" fmla="*/ 993 w 1094"/>
                              <a:gd name="T93" fmla="*/ 15 h 523"/>
                              <a:gd name="T94" fmla="*/ 897 w 1094"/>
                              <a:gd name="T95" fmla="*/ 6 h 523"/>
                              <a:gd name="T96" fmla="*/ 1078 w 1094"/>
                              <a:gd name="T97" fmla="*/ 510 h 523"/>
                              <a:gd name="T98" fmla="*/ 1092 w 1094"/>
                              <a:gd name="T99" fmla="*/ 523 h 523"/>
                              <a:gd name="T100" fmla="*/ 1017 w 1094"/>
                              <a:gd name="T101" fmla="*/ 17 h 523"/>
                              <a:gd name="T102" fmla="*/ 1063 w 1094"/>
                              <a:gd name="T103" fmla="*/ 497 h 523"/>
                              <a:gd name="T104" fmla="*/ 1087 w 1094"/>
                              <a:gd name="T105" fmla="*/ 26 h 523"/>
                              <a:gd name="T106" fmla="*/ 1064 w 1094"/>
                              <a:gd name="T107" fmla="*/ 23 h 523"/>
                              <a:gd name="T108" fmla="*/ 1040 w 1094"/>
                              <a:gd name="T109" fmla="*/ 20 h 5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094" h="523">
                                <a:moveTo>
                                  <a:pt x="642" y="2"/>
                                </a:moveTo>
                                <a:cubicBezTo>
                                  <a:pt x="462" y="205"/>
                                  <a:pt x="462" y="205"/>
                                  <a:pt x="462" y="205"/>
                                </a:cubicBezTo>
                                <a:cubicBezTo>
                                  <a:pt x="463" y="205"/>
                                  <a:pt x="465" y="206"/>
                                  <a:pt x="467" y="206"/>
                                </a:cubicBezTo>
                                <a:cubicBezTo>
                                  <a:pt x="648" y="1"/>
                                  <a:pt x="648" y="1"/>
                                  <a:pt x="648" y="1"/>
                                </a:cubicBezTo>
                                <a:cubicBezTo>
                                  <a:pt x="646" y="1"/>
                                  <a:pt x="644" y="2"/>
                                  <a:pt x="642" y="2"/>
                                </a:cubicBezTo>
                                <a:close/>
                                <a:moveTo>
                                  <a:pt x="471" y="20"/>
                                </a:moveTo>
                                <a:cubicBezTo>
                                  <a:pt x="327" y="181"/>
                                  <a:pt x="327" y="181"/>
                                  <a:pt x="327" y="181"/>
                                </a:cubicBezTo>
                                <a:cubicBezTo>
                                  <a:pt x="329" y="182"/>
                                  <a:pt x="331" y="182"/>
                                  <a:pt x="332" y="182"/>
                                </a:cubicBezTo>
                                <a:cubicBezTo>
                                  <a:pt x="478" y="19"/>
                                  <a:pt x="478" y="19"/>
                                  <a:pt x="478" y="19"/>
                                </a:cubicBezTo>
                                <a:cubicBezTo>
                                  <a:pt x="475" y="19"/>
                                  <a:pt x="473" y="19"/>
                                  <a:pt x="471" y="20"/>
                                </a:cubicBezTo>
                                <a:close/>
                                <a:moveTo>
                                  <a:pt x="559" y="8"/>
                                </a:moveTo>
                                <a:cubicBezTo>
                                  <a:pt x="396" y="192"/>
                                  <a:pt x="396" y="192"/>
                                  <a:pt x="396" y="192"/>
                                </a:cubicBezTo>
                                <a:cubicBezTo>
                                  <a:pt x="397" y="192"/>
                                  <a:pt x="399" y="192"/>
                                  <a:pt x="401" y="193"/>
                                </a:cubicBezTo>
                                <a:cubicBezTo>
                                  <a:pt x="565" y="7"/>
                                  <a:pt x="565" y="7"/>
                                  <a:pt x="565" y="7"/>
                                </a:cubicBezTo>
                                <a:cubicBezTo>
                                  <a:pt x="563" y="7"/>
                                  <a:pt x="561" y="8"/>
                                  <a:pt x="559" y="8"/>
                                </a:cubicBezTo>
                                <a:close/>
                                <a:moveTo>
                                  <a:pt x="587" y="5"/>
                                </a:moveTo>
                                <a:cubicBezTo>
                                  <a:pt x="418" y="196"/>
                                  <a:pt x="418" y="196"/>
                                  <a:pt x="418" y="196"/>
                                </a:cubicBezTo>
                                <a:cubicBezTo>
                                  <a:pt x="420" y="196"/>
                                  <a:pt x="421" y="197"/>
                                  <a:pt x="423" y="197"/>
                                </a:cubicBezTo>
                                <a:cubicBezTo>
                                  <a:pt x="594" y="5"/>
                                  <a:pt x="594" y="5"/>
                                  <a:pt x="594" y="5"/>
                                </a:cubicBezTo>
                                <a:cubicBezTo>
                                  <a:pt x="591" y="5"/>
                                  <a:pt x="589" y="5"/>
                                  <a:pt x="587" y="5"/>
                                </a:cubicBezTo>
                                <a:close/>
                                <a:moveTo>
                                  <a:pt x="530" y="11"/>
                                </a:moveTo>
                                <a:cubicBezTo>
                                  <a:pt x="373" y="188"/>
                                  <a:pt x="373" y="188"/>
                                  <a:pt x="373" y="188"/>
                                </a:cubicBezTo>
                                <a:cubicBezTo>
                                  <a:pt x="375" y="188"/>
                                  <a:pt x="377" y="189"/>
                                  <a:pt x="378" y="189"/>
                                </a:cubicBezTo>
                                <a:cubicBezTo>
                                  <a:pt x="537" y="10"/>
                                  <a:pt x="537" y="10"/>
                                  <a:pt x="537" y="10"/>
                                </a:cubicBezTo>
                                <a:cubicBezTo>
                                  <a:pt x="535" y="11"/>
                                  <a:pt x="532" y="11"/>
                                  <a:pt x="530" y="11"/>
                                </a:cubicBezTo>
                                <a:close/>
                                <a:moveTo>
                                  <a:pt x="501" y="15"/>
                                </a:moveTo>
                                <a:cubicBezTo>
                                  <a:pt x="350" y="185"/>
                                  <a:pt x="350" y="185"/>
                                  <a:pt x="350" y="185"/>
                                </a:cubicBezTo>
                                <a:cubicBezTo>
                                  <a:pt x="352" y="185"/>
                                  <a:pt x="354" y="185"/>
                                  <a:pt x="355" y="185"/>
                                </a:cubicBezTo>
                                <a:cubicBezTo>
                                  <a:pt x="507" y="14"/>
                                  <a:pt x="507" y="14"/>
                                  <a:pt x="507" y="14"/>
                                </a:cubicBezTo>
                                <a:cubicBezTo>
                                  <a:pt x="505" y="14"/>
                                  <a:pt x="503" y="15"/>
                                  <a:pt x="501" y="15"/>
                                </a:cubicBezTo>
                                <a:close/>
                                <a:moveTo>
                                  <a:pt x="615" y="3"/>
                                </a:moveTo>
                                <a:cubicBezTo>
                                  <a:pt x="440" y="200"/>
                                  <a:pt x="440" y="200"/>
                                  <a:pt x="440" y="200"/>
                                </a:cubicBezTo>
                                <a:cubicBezTo>
                                  <a:pt x="442" y="201"/>
                                  <a:pt x="443" y="201"/>
                                  <a:pt x="445" y="201"/>
                                </a:cubicBezTo>
                                <a:cubicBezTo>
                                  <a:pt x="621" y="3"/>
                                  <a:pt x="621" y="3"/>
                                  <a:pt x="621" y="3"/>
                                </a:cubicBezTo>
                                <a:cubicBezTo>
                                  <a:pt x="619" y="3"/>
                                  <a:pt x="617" y="3"/>
                                  <a:pt x="615" y="3"/>
                                </a:cubicBezTo>
                                <a:close/>
                                <a:moveTo>
                                  <a:pt x="748" y="0"/>
                                </a:moveTo>
                                <a:cubicBezTo>
                                  <a:pt x="546" y="226"/>
                                  <a:pt x="546" y="226"/>
                                  <a:pt x="546" y="226"/>
                                </a:cubicBezTo>
                                <a:cubicBezTo>
                                  <a:pt x="548" y="227"/>
                                  <a:pt x="550" y="227"/>
                                  <a:pt x="551" y="228"/>
                                </a:cubicBezTo>
                                <a:cubicBezTo>
                                  <a:pt x="754" y="0"/>
                                  <a:pt x="754" y="0"/>
                                  <a:pt x="754" y="0"/>
                                </a:cubicBezTo>
                                <a:cubicBezTo>
                                  <a:pt x="752" y="0"/>
                                  <a:pt x="750" y="0"/>
                                  <a:pt x="748" y="0"/>
                                </a:cubicBezTo>
                                <a:close/>
                                <a:moveTo>
                                  <a:pt x="669" y="1"/>
                                </a:moveTo>
                                <a:cubicBezTo>
                                  <a:pt x="483" y="210"/>
                                  <a:pt x="483" y="210"/>
                                  <a:pt x="483" y="210"/>
                                </a:cubicBezTo>
                                <a:cubicBezTo>
                                  <a:pt x="485" y="210"/>
                                  <a:pt x="486" y="211"/>
                                  <a:pt x="488" y="211"/>
                                </a:cubicBezTo>
                                <a:cubicBezTo>
                                  <a:pt x="675" y="0"/>
                                  <a:pt x="675" y="0"/>
                                  <a:pt x="675" y="0"/>
                                </a:cubicBezTo>
                                <a:cubicBezTo>
                                  <a:pt x="673" y="0"/>
                                  <a:pt x="671" y="0"/>
                                  <a:pt x="669" y="1"/>
                                </a:cubicBezTo>
                                <a:close/>
                                <a:moveTo>
                                  <a:pt x="798" y="1"/>
                                </a:moveTo>
                                <a:cubicBezTo>
                                  <a:pt x="587" y="239"/>
                                  <a:pt x="587" y="239"/>
                                  <a:pt x="587" y="239"/>
                                </a:cubicBezTo>
                                <a:cubicBezTo>
                                  <a:pt x="589" y="239"/>
                                  <a:pt x="590" y="239"/>
                                  <a:pt x="592" y="240"/>
                                </a:cubicBezTo>
                                <a:cubicBezTo>
                                  <a:pt x="804" y="1"/>
                                  <a:pt x="804" y="1"/>
                                  <a:pt x="804" y="1"/>
                                </a:cubicBezTo>
                                <a:cubicBezTo>
                                  <a:pt x="802" y="1"/>
                                  <a:pt x="800" y="1"/>
                                  <a:pt x="798" y="1"/>
                                </a:cubicBezTo>
                                <a:close/>
                                <a:moveTo>
                                  <a:pt x="773" y="0"/>
                                </a:moveTo>
                                <a:cubicBezTo>
                                  <a:pt x="567" y="232"/>
                                  <a:pt x="567" y="232"/>
                                  <a:pt x="567" y="232"/>
                                </a:cubicBezTo>
                                <a:cubicBezTo>
                                  <a:pt x="569" y="233"/>
                                  <a:pt x="570" y="233"/>
                                  <a:pt x="572" y="234"/>
                                </a:cubicBezTo>
                                <a:cubicBezTo>
                                  <a:pt x="779" y="0"/>
                                  <a:pt x="779" y="0"/>
                                  <a:pt x="779" y="0"/>
                                </a:cubicBezTo>
                                <a:cubicBezTo>
                                  <a:pt x="777" y="0"/>
                                  <a:pt x="775" y="0"/>
                                  <a:pt x="773" y="0"/>
                                </a:cubicBezTo>
                                <a:close/>
                                <a:moveTo>
                                  <a:pt x="696" y="0"/>
                                </a:moveTo>
                                <a:cubicBezTo>
                                  <a:pt x="504" y="215"/>
                                  <a:pt x="504" y="215"/>
                                  <a:pt x="504" y="215"/>
                                </a:cubicBezTo>
                                <a:cubicBezTo>
                                  <a:pt x="506" y="216"/>
                                  <a:pt x="508" y="216"/>
                                  <a:pt x="509" y="216"/>
                                </a:cubicBezTo>
                                <a:cubicBezTo>
                                  <a:pt x="702" y="0"/>
                                  <a:pt x="702" y="0"/>
                                  <a:pt x="702" y="0"/>
                                </a:cubicBezTo>
                                <a:cubicBezTo>
                                  <a:pt x="700" y="0"/>
                                  <a:pt x="698" y="0"/>
                                  <a:pt x="696" y="0"/>
                                </a:cubicBezTo>
                                <a:close/>
                                <a:moveTo>
                                  <a:pt x="722" y="0"/>
                                </a:moveTo>
                                <a:cubicBezTo>
                                  <a:pt x="526" y="221"/>
                                  <a:pt x="526" y="221"/>
                                  <a:pt x="526" y="221"/>
                                </a:cubicBezTo>
                                <a:cubicBezTo>
                                  <a:pt x="527" y="221"/>
                                  <a:pt x="529" y="221"/>
                                  <a:pt x="530" y="222"/>
                                </a:cubicBezTo>
                                <a:cubicBezTo>
                                  <a:pt x="728" y="0"/>
                                  <a:pt x="728" y="0"/>
                                  <a:pt x="728" y="0"/>
                                </a:cubicBezTo>
                                <a:cubicBezTo>
                                  <a:pt x="726" y="0"/>
                                  <a:pt x="724" y="0"/>
                                  <a:pt x="722" y="0"/>
                                </a:cubicBezTo>
                                <a:close/>
                                <a:moveTo>
                                  <a:pt x="0" y="170"/>
                                </a:moveTo>
                                <a:cubicBezTo>
                                  <a:pt x="2" y="170"/>
                                  <a:pt x="4" y="170"/>
                                  <a:pt x="6" y="170"/>
                                </a:cubicBezTo>
                                <a:cubicBezTo>
                                  <a:pt x="16" y="159"/>
                                  <a:pt x="16" y="159"/>
                                  <a:pt x="16" y="159"/>
                                </a:cubicBezTo>
                                <a:cubicBezTo>
                                  <a:pt x="13" y="160"/>
                                  <a:pt x="10" y="162"/>
                                  <a:pt x="6" y="163"/>
                                </a:cubicBezTo>
                                <a:lnTo>
                                  <a:pt x="0" y="170"/>
                                </a:lnTo>
                                <a:close/>
                                <a:moveTo>
                                  <a:pt x="127" y="115"/>
                                </a:moveTo>
                                <a:cubicBezTo>
                                  <a:pt x="80" y="167"/>
                                  <a:pt x="80" y="167"/>
                                  <a:pt x="80" y="167"/>
                                </a:cubicBezTo>
                                <a:cubicBezTo>
                                  <a:pt x="82" y="167"/>
                                  <a:pt x="84" y="167"/>
                                  <a:pt x="86" y="167"/>
                                </a:cubicBezTo>
                                <a:cubicBezTo>
                                  <a:pt x="136" y="112"/>
                                  <a:pt x="136" y="112"/>
                                  <a:pt x="136" y="112"/>
                                </a:cubicBezTo>
                                <a:cubicBezTo>
                                  <a:pt x="133" y="113"/>
                                  <a:pt x="130" y="114"/>
                                  <a:pt x="127" y="115"/>
                                </a:cubicBezTo>
                                <a:close/>
                                <a:moveTo>
                                  <a:pt x="165" y="101"/>
                                </a:moveTo>
                                <a:cubicBezTo>
                                  <a:pt x="107" y="167"/>
                                  <a:pt x="107" y="167"/>
                                  <a:pt x="107" y="167"/>
                                </a:cubicBezTo>
                                <a:cubicBezTo>
                                  <a:pt x="109" y="167"/>
                                  <a:pt x="111" y="167"/>
                                  <a:pt x="112" y="167"/>
                                </a:cubicBezTo>
                                <a:cubicBezTo>
                                  <a:pt x="174" y="98"/>
                                  <a:pt x="174" y="98"/>
                                  <a:pt x="174" y="98"/>
                                </a:cubicBezTo>
                                <a:cubicBezTo>
                                  <a:pt x="171" y="99"/>
                                  <a:pt x="168" y="100"/>
                                  <a:pt x="165" y="101"/>
                                </a:cubicBezTo>
                                <a:close/>
                                <a:moveTo>
                                  <a:pt x="87" y="130"/>
                                </a:moveTo>
                                <a:cubicBezTo>
                                  <a:pt x="54" y="168"/>
                                  <a:pt x="54" y="168"/>
                                  <a:pt x="54" y="168"/>
                                </a:cubicBezTo>
                                <a:cubicBezTo>
                                  <a:pt x="56" y="168"/>
                                  <a:pt x="58" y="168"/>
                                  <a:pt x="60" y="168"/>
                                </a:cubicBezTo>
                                <a:cubicBezTo>
                                  <a:pt x="96" y="127"/>
                                  <a:pt x="96" y="127"/>
                                  <a:pt x="96" y="127"/>
                                </a:cubicBezTo>
                                <a:cubicBezTo>
                                  <a:pt x="93" y="128"/>
                                  <a:pt x="90" y="129"/>
                                  <a:pt x="87" y="130"/>
                                </a:cubicBezTo>
                                <a:close/>
                                <a:moveTo>
                                  <a:pt x="440" y="25"/>
                                </a:moveTo>
                                <a:cubicBezTo>
                                  <a:pt x="304" y="178"/>
                                  <a:pt x="304" y="178"/>
                                  <a:pt x="304" y="178"/>
                                </a:cubicBezTo>
                                <a:cubicBezTo>
                                  <a:pt x="306" y="179"/>
                                  <a:pt x="307" y="179"/>
                                  <a:pt x="309" y="179"/>
                                </a:cubicBezTo>
                                <a:cubicBezTo>
                                  <a:pt x="447" y="24"/>
                                  <a:pt x="447" y="24"/>
                                  <a:pt x="447" y="24"/>
                                </a:cubicBezTo>
                                <a:cubicBezTo>
                                  <a:pt x="445" y="24"/>
                                  <a:pt x="442" y="25"/>
                                  <a:pt x="440" y="25"/>
                                </a:cubicBezTo>
                                <a:close/>
                                <a:moveTo>
                                  <a:pt x="823" y="2"/>
                                </a:moveTo>
                                <a:cubicBezTo>
                                  <a:pt x="608" y="245"/>
                                  <a:pt x="608" y="245"/>
                                  <a:pt x="608" y="245"/>
                                </a:cubicBezTo>
                                <a:cubicBezTo>
                                  <a:pt x="609" y="246"/>
                                  <a:pt x="611" y="246"/>
                                  <a:pt x="612" y="247"/>
                                </a:cubicBezTo>
                                <a:cubicBezTo>
                                  <a:pt x="829" y="2"/>
                                  <a:pt x="829" y="2"/>
                                  <a:pt x="829" y="2"/>
                                </a:cubicBezTo>
                                <a:cubicBezTo>
                                  <a:pt x="827" y="2"/>
                                  <a:pt x="825" y="2"/>
                                  <a:pt x="823" y="2"/>
                                </a:cubicBezTo>
                                <a:close/>
                                <a:moveTo>
                                  <a:pt x="202" y="88"/>
                                </a:moveTo>
                                <a:cubicBezTo>
                                  <a:pt x="132" y="167"/>
                                  <a:pt x="132" y="167"/>
                                  <a:pt x="132" y="167"/>
                                </a:cubicBezTo>
                                <a:cubicBezTo>
                                  <a:pt x="134" y="167"/>
                                  <a:pt x="136" y="167"/>
                                  <a:pt x="138" y="167"/>
                                </a:cubicBezTo>
                                <a:cubicBezTo>
                                  <a:pt x="211" y="85"/>
                                  <a:pt x="211" y="85"/>
                                  <a:pt x="211" y="85"/>
                                </a:cubicBezTo>
                                <a:cubicBezTo>
                                  <a:pt x="208" y="86"/>
                                  <a:pt x="205" y="87"/>
                                  <a:pt x="202" y="88"/>
                                </a:cubicBezTo>
                                <a:close/>
                                <a:moveTo>
                                  <a:pt x="47" y="146"/>
                                </a:moveTo>
                                <a:cubicBezTo>
                                  <a:pt x="27" y="169"/>
                                  <a:pt x="27" y="169"/>
                                  <a:pt x="27" y="169"/>
                                </a:cubicBezTo>
                                <a:cubicBezTo>
                                  <a:pt x="29" y="169"/>
                                  <a:pt x="31" y="169"/>
                                  <a:pt x="33" y="169"/>
                                </a:cubicBezTo>
                                <a:cubicBezTo>
                                  <a:pt x="57" y="142"/>
                                  <a:pt x="57" y="142"/>
                                  <a:pt x="57" y="142"/>
                                </a:cubicBezTo>
                                <a:cubicBezTo>
                                  <a:pt x="54" y="144"/>
                                  <a:pt x="50" y="145"/>
                                  <a:pt x="47" y="146"/>
                                </a:cubicBezTo>
                                <a:close/>
                                <a:moveTo>
                                  <a:pt x="376" y="38"/>
                                </a:moveTo>
                                <a:cubicBezTo>
                                  <a:pt x="256" y="174"/>
                                  <a:pt x="256" y="174"/>
                                  <a:pt x="256" y="174"/>
                                </a:cubicBezTo>
                                <a:cubicBezTo>
                                  <a:pt x="258" y="174"/>
                                  <a:pt x="260" y="174"/>
                                  <a:pt x="262" y="174"/>
                                </a:cubicBezTo>
                                <a:cubicBezTo>
                                  <a:pt x="384" y="37"/>
                                  <a:pt x="384" y="37"/>
                                  <a:pt x="384" y="37"/>
                                </a:cubicBezTo>
                                <a:cubicBezTo>
                                  <a:pt x="381" y="37"/>
                                  <a:pt x="379" y="38"/>
                                  <a:pt x="376" y="38"/>
                                </a:cubicBezTo>
                                <a:close/>
                                <a:moveTo>
                                  <a:pt x="343" y="46"/>
                                </a:moveTo>
                                <a:cubicBezTo>
                                  <a:pt x="232" y="172"/>
                                  <a:pt x="232" y="172"/>
                                  <a:pt x="232" y="172"/>
                                </a:cubicBezTo>
                                <a:cubicBezTo>
                                  <a:pt x="234" y="172"/>
                                  <a:pt x="236" y="172"/>
                                  <a:pt x="238" y="172"/>
                                </a:cubicBezTo>
                                <a:cubicBezTo>
                                  <a:pt x="351" y="45"/>
                                  <a:pt x="351" y="45"/>
                                  <a:pt x="351" y="45"/>
                                </a:cubicBezTo>
                                <a:cubicBezTo>
                                  <a:pt x="348" y="45"/>
                                  <a:pt x="346" y="46"/>
                                  <a:pt x="343" y="46"/>
                                </a:cubicBezTo>
                                <a:close/>
                                <a:moveTo>
                                  <a:pt x="408" y="31"/>
                                </a:moveTo>
                                <a:cubicBezTo>
                                  <a:pt x="280" y="176"/>
                                  <a:pt x="280" y="176"/>
                                  <a:pt x="280" y="176"/>
                                </a:cubicBezTo>
                                <a:cubicBezTo>
                                  <a:pt x="282" y="176"/>
                                  <a:pt x="284" y="176"/>
                                  <a:pt x="286" y="176"/>
                                </a:cubicBezTo>
                                <a:cubicBezTo>
                                  <a:pt x="416" y="30"/>
                                  <a:pt x="416" y="30"/>
                                  <a:pt x="416" y="30"/>
                                </a:cubicBezTo>
                                <a:cubicBezTo>
                                  <a:pt x="413" y="30"/>
                                  <a:pt x="411" y="31"/>
                                  <a:pt x="408" y="31"/>
                                </a:cubicBezTo>
                                <a:close/>
                                <a:moveTo>
                                  <a:pt x="309" y="55"/>
                                </a:moveTo>
                                <a:cubicBezTo>
                                  <a:pt x="208" y="170"/>
                                  <a:pt x="208" y="170"/>
                                  <a:pt x="208" y="170"/>
                                </a:cubicBezTo>
                                <a:cubicBezTo>
                                  <a:pt x="210" y="170"/>
                                  <a:pt x="211" y="170"/>
                                  <a:pt x="213" y="170"/>
                                </a:cubicBezTo>
                                <a:cubicBezTo>
                                  <a:pt x="317" y="53"/>
                                  <a:pt x="317" y="53"/>
                                  <a:pt x="317" y="53"/>
                                </a:cubicBezTo>
                                <a:cubicBezTo>
                                  <a:pt x="315" y="54"/>
                                  <a:pt x="312" y="55"/>
                                  <a:pt x="309" y="55"/>
                                </a:cubicBezTo>
                                <a:close/>
                                <a:moveTo>
                                  <a:pt x="275" y="65"/>
                                </a:moveTo>
                                <a:cubicBezTo>
                                  <a:pt x="183" y="169"/>
                                  <a:pt x="183" y="169"/>
                                  <a:pt x="183" y="169"/>
                                </a:cubicBezTo>
                                <a:cubicBezTo>
                                  <a:pt x="185" y="169"/>
                                  <a:pt x="187" y="169"/>
                                  <a:pt x="189" y="169"/>
                                </a:cubicBezTo>
                                <a:cubicBezTo>
                                  <a:pt x="283" y="63"/>
                                  <a:pt x="283" y="63"/>
                                  <a:pt x="283" y="63"/>
                                </a:cubicBezTo>
                                <a:cubicBezTo>
                                  <a:pt x="280" y="64"/>
                                  <a:pt x="277" y="65"/>
                                  <a:pt x="275" y="65"/>
                                </a:cubicBezTo>
                                <a:close/>
                                <a:moveTo>
                                  <a:pt x="239" y="76"/>
                                </a:moveTo>
                                <a:cubicBezTo>
                                  <a:pt x="158" y="168"/>
                                  <a:pt x="158" y="168"/>
                                  <a:pt x="158" y="168"/>
                                </a:cubicBezTo>
                                <a:cubicBezTo>
                                  <a:pt x="160" y="168"/>
                                  <a:pt x="162" y="168"/>
                                  <a:pt x="164" y="168"/>
                                </a:cubicBezTo>
                                <a:cubicBezTo>
                                  <a:pt x="247" y="74"/>
                                  <a:pt x="247" y="74"/>
                                  <a:pt x="247" y="74"/>
                                </a:cubicBezTo>
                                <a:cubicBezTo>
                                  <a:pt x="244" y="75"/>
                                  <a:pt x="242" y="75"/>
                                  <a:pt x="239" y="76"/>
                                </a:cubicBezTo>
                                <a:close/>
                                <a:moveTo>
                                  <a:pt x="1018" y="460"/>
                                </a:moveTo>
                                <a:cubicBezTo>
                                  <a:pt x="1094" y="375"/>
                                  <a:pt x="1094" y="375"/>
                                  <a:pt x="1094" y="375"/>
                                </a:cubicBezTo>
                                <a:cubicBezTo>
                                  <a:pt x="1094" y="368"/>
                                  <a:pt x="1094" y="368"/>
                                  <a:pt x="1094" y="368"/>
                                </a:cubicBezTo>
                                <a:cubicBezTo>
                                  <a:pt x="1015" y="458"/>
                                  <a:pt x="1015" y="458"/>
                                  <a:pt x="1015" y="458"/>
                                </a:cubicBezTo>
                                <a:cubicBezTo>
                                  <a:pt x="1016" y="459"/>
                                  <a:pt x="1017" y="460"/>
                                  <a:pt x="1018" y="460"/>
                                </a:cubicBezTo>
                                <a:close/>
                                <a:moveTo>
                                  <a:pt x="987" y="437"/>
                                </a:moveTo>
                                <a:cubicBezTo>
                                  <a:pt x="1094" y="316"/>
                                  <a:pt x="1094" y="316"/>
                                  <a:pt x="1094" y="316"/>
                                </a:cubicBezTo>
                                <a:cubicBezTo>
                                  <a:pt x="1094" y="310"/>
                                  <a:pt x="1094" y="310"/>
                                  <a:pt x="1094" y="310"/>
                                </a:cubicBezTo>
                                <a:cubicBezTo>
                                  <a:pt x="983" y="435"/>
                                  <a:pt x="983" y="435"/>
                                  <a:pt x="983" y="435"/>
                                </a:cubicBezTo>
                                <a:cubicBezTo>
                                  <a:pt x="985" y="435"/>
                                  <a:pt x="986" y="436"/>
                                  <a:pt x="987" y="437"/>
                                </a:cubicBezTo>
                                <a:close/>
                                <a:moveTo>
                                  <a:pt x="971" y="426"/>
                                </a:moveTo>
                                <a:cubicBezTo>
                                  <a:pt x="1094" y="287"/>
                                  <a:pt x="1094" y="287"/>
                                  <a:pt x="1094" y="287"/>
                                </a:cubicBezTo>
                                <a:cubicBezTo>
                                  <a:pt x="1094" y="281"/>
                                  <a:pt x="1094" y="281"/>
                                  <a:pt x="1094" y="281"/>
                                </a:cubicBezTo>
                                <a:cubicBezTo>
                                  <a:pt x="968" y="423"/>
                                  <a:pt x="968" y="423"/>
                                  <a:pt x="968" y="423"/>
                                </a:cubicBezTo>
                                <a:cubicBezTo>
                                  <a:pt x="969" y="424"/>
                                  <a:pt x="970" y="425"/>
                                  <a:pt x="971" y="426"/>
                                </a:cubicBezTo>
                                <a:close/>
                                <a:moveTo>
                                  <a:pt x="955" y="415"/>
                                </a:moveTo>
                                <a:cubicBezTo>
                                  <a:pt x="1094" y="258"/>
                                  <a:pt x="1094" y="258"/>
                                  <a:pt x="1094" y="258"/>
                                </a:cubicBezTo>
                                <a:cubicBezTo>
                                  <a:pt x="1094" y="251"/>
                                  <a:pt x="1094" y="251"/>
                                  <a:pt x="1094" y="251"/>
                                </a:cubicBezTo>
                                <a:cubicBezTo>
                                  <a:pt x="951" y="412"/>
                                  <a:pt x="951" y="412"/>
                                  <a:pt x="951" y="412"/>
                                </a:cubicBezTo>
                                <a:cubicBezTo>
                                  <a:pt x="953" y="413"/>
                                  <a:pt x="954" y="414"/>
                                  <a:pt x="955" y="415"/>
                                </a:cubicBezTo>
                                <a:close/>
                                <a:moveTo>
                                  <a:pt x="1003" y="449"/>
                                </a:moveTo>
                                <a:cubicBezTo>
                                  <a:pt x="1094" y="346"/>
                                  <a:pt x="1094" y="346"/>
                                  <a:pt x="1094" y="346"/>
                                </a:cubicBezTo>
                                <a:cubicBezTo>
                                  <a:pt x="1094" y="339"/>
                                  <a:pt x="1094" y="339"/>
                                  <a:pt x="1094" y="339"/>
                                </a:cubicBezTo>
                                <a:cubicBezTo>
                                  <a:pt x="999" y="446"/>
                                  <a:pt x="999" y="446"/>
                                  <a:pt x="999" y="446"/>
                                </a:cubicBezTo>
                                <a:cubicBezTo>
                                  <a:pt x="1000" y="447"/>
                                  <a:pt x="1002" y="448"/>
                                  <a:pt x="1003" y="449"/>
                                </a:cubicBezTo>
                                <a:close/>
                                <a:moveTo>
                                  <a:pt x="1034" y="472"/>
                                </a:moveTo>
                                <a:cubicBezTo>
                                  <a:pt x="1094" y="404"/>
                                  <a:pt x="1094" y="404"/>
                                  <a:pt x="1094" y="404"/>
                                </a:cubicBezTo>
                                <a:cubicBezTo>
                                  <a:pt x="1094" y="397"/>
                                  <a:pt x="1094" y="397"/>
                                  <a:pt x="1094" y="397"/>
                                </a:cubicBezTo>
                                <a:cubicBezTo>
                                  <a:pt x="1030" y="470"/>
                                  <a:pt x="1030" y="470"/>
                                  <a:pt x="1030" y="470"/>
                                </a:cubicBezTo>
                                <a:cubicBezTo>
                                  <a:pt x="1031" y="471"/>
                                  <a:pt x="1032" y="472"/>
                                  <a:pt x="1034" y="472"/>
                                </a:cubicBezTo>
                                <a:close/>
                                <a:moveTo>
                                  <a:pt x="939" y="404"/>
                                </a:moveTo>
                                <a:cubicBezTo>
                                  <a:pt x="1094" y="229"/>
                                  <a:pt x="1094" y="229"/>
                                  <a:pt x="1094" y="229"/>
                                </a:cubicBezTo>
                                <a:cubicBezTo>
                                  <a:pt x="1094" y="222"/>
                                  <a:pt x="1094" y="222"/>
                                  <a:pt x="1094" y="222"/>
                                </a:cubicBezTo>
                                <a:cubicBezTo>
                                  <a:pt x="935" y="401"/>
                                  <a:pt x="935" y="401"/>
                                  <a:pt x="935" y="401"/>
                                </a:cubicBezTo>
                                <a:cubicBezTo>
                                  <a:pt x="936" y="402"/>
                                  <a:pt x="938" y="403"/>
                                  <a:pt x="939" y="404"/>
                                </a:cubicBezTo>
                                <a:close/>
                                <a:moveTo>
                                  <a:pt x="906" y="383"/>
                                </a:moveTo>
                                <a:cubicBezTo>
                                  <a:pt x="1094" y="171"/>
                                  <a:pt x="1094" y="171"/>
                                  <a:pt x="1094" y="171"/>
                                </a:cubicBezTo>
                                <a:cubicBezTo>
                                  <a:pt x="1094" y="164"/>
                                  <a:pt x="1094" y="164"/>
                                  <a:pt x="1094" y="164"/>
                                </a:cubicBezTo>
                                <a:cubicBezTo>
                                  <a:pt x="902" y="380"/>
                                  <a:pt x="902" y="380"/>
                                  <a:pt x="902" y="380"/>
                                </a:cubicBezTo>
                                <a:cubicBezTo>
                                  <a:pt x="903" y="381"/>
                                  <a:pt x="904" y="382"/>
                                  <a:pt x="906" y="383"/>
                                </a:cubicBezTo>
                                <a:close/>
                                <a:moveTo>
                                  <a:pt x="855" y="353"/>
                                </a:moveTo>
                                <a:cubicBezTo>
                                  <a:pt x="1094" y="83"/>
                                  <a:pt x="1094" y="83"/>
                                  <a:pt x="1094" y="83"/>
                                </a:cubicBezTo>
                                <a:cubicBezTo>
                                  <a:pt x="1094" y="76"/>
                                  <a:pt x="1094" y="76"/>
                                  <a:pt x="1094" y="76"/>
                                </a:cubicBezTo>
                                <a:cubicBezTo>
                                  <a:pt x="851" y="351"/>
                                  <a:pt x="851" y="351"/>
                                  <a:pt x="851" y="351"/>
                                </a:cubicBezTo>
                                <a:cubicBezTo>
                                  <a:pt x="852" y="351"/>
                                  <a:pt x="853" y="352"/>
                                  <a:pt x="855" y="353"/>
                                </a:cubicBezTo>
                                <a:close/>
                                <a:moveTo>
                                  <a:pt x="833" y="341"/>
                                </a:moveTo>
                                <a:cubicBezTo>
                                  <a:pt x="834" y="342"/>
                                  <a:pt x="836" y="343"/>
                                  <a:pt x="837" y="343"/>
                                </a:cubicBezTo>
                                <a:cubicBezTo>
                                  <a:pt x="1094" y="54"/>
                                  <a:pt x="1094" y="54"/>
                                  <a:pt x="1094" y="54"/>
                                </a:cubicBezTo>
                                <a:cubicBezTo>
                                  <a:pt x="1094" y="47"/>
                                  <a:pt x="1094" y="47"/>
                                  <a:pt x="1094" y="47"/>
                                </a:cubicBezTo>
                                <a:lnTo>
                                  <a:pt x="833" y="341"/>
                                </a:lnTo>
                                <a:close/>
                                <a:moveTo>
                                  <a:pt x="848" y="3"/>
                                </a:moveTo>
                                <a:cubicBezTo>
                                  <a:pt x="627" y="252"/>
                                  <a:pt x="627" y="252"/>
                                  <a:pt x="627" y="252"/>
                                </a:cubicBezTo>
                                <a:cubicBezTo>
                                  <a:pt x="629" y="252"/>
                                  <a:pt x="630" y="253"/>
                                  <a:pt x="632" y="253"/>
                                </a:cubicBezTo>
                                <a:cubicBezTo>
                                  <a:pt x="854" y="3"/>
                                  <a:pt x="854" y="3"/>
                                  <a:pt x="854" y="3"/>
                                </a:cubicBezTo>
                                <a:cubicBezTo>
                                  <a:pt x="852" y="3"/>
                                  <a:pt x="850" y="3"/>
                                  <a:pt x="848" y="3"/>
                                </a:cubicBezTo>
                                <a:close/>
                                <a:moveTo>
                                  <a:pt x="922" y="393"/>
                                </a:moveTo>
                                <a:cubicBezTo>
                                  <a:pt x="1094" y="200"/>
                                  <a:pt x="1094" y="200"/>
                                  <a:pt x="1094" y="200"/>
                                </a:cubicBezTo>
                                <a:cubicBezTo>
                                  <a:pt x="1094" y="193"/>
                                  <a:pt x="1094" y="193"/>
                                  <a:pt x="1094" y="193"/>
                                </a:cubicBezTo>
                                <a:cubicBezTo>
                                  <a:pt x="919" y="391"/>
                                  <a:pt x="919" y="391"/>
                                  <a:pt x="919" y="391"/>
                                </a:cubicBezTo>
                                <a:cubicBezTo>
                                  <a:pt x="920" y="392"/>
                                  <a:pt x="921" y="392"/>
                                  <a:pt x="922" y="393"/>
                                </a:cubicBezTo>
                                <a:close/>
                                <a:moveTo>
                                  <a:pt x="889" y="373"/>
                                </a:moveTo>
                                <a:cubicBezTo>
                                  <a:pt x="1094" y="141"/>
                                  <a:pt x="1094" y="141"/>
                                  <a:pt x="1094" y="141"/>
                                </a:cubicBezTo>
                                <a:cubicBezTo>
                                  <a:pt x="1094" y="135"/>
                                  <a:pt x="1094" y="135"/>
                                  <a:pt x="1094" y="135"/>
                                </a:cubicBezTo>
                                <a:cubicBezTo>
                                  <a:pt x="885" y="370"/>
                                  <a:pt x="885" y="370"/>
                                  <a:pt x="885" y="370"/>
                                </a:cubicBezTo>
                                <a:cubicBezTo>
                                  <a:pt x="886" y="371"/>
                                  <a:pt x="888" y="372"/>
                                  <a:pt x="889" y="373"/>
                                </a:cubicBezTo>
                                <a:close/>
                                <a:moveTo>
                                  <a:pt x="1049" y="485"/>
                                </a:moveTo>
                                <a:cubicBezTo>
                                  <a:pt x="1094" y="433"/>
                                  <a:pt x="1094" y="433"/>
                                  <a:pt x="1094" y="433"/>
                                </a:cubicBezTo>
                                <a:cubicBezTo>
                                  <a:pt x="1094" y="426"/>
                                  <a:pt x="1094" y="426"/>
                                  <a:pt x="1094" y="426"/>
                                </a:cubicBezTo>
                                <a:cubicBezTo>
                                  <a:pt x="1045" y="482"/>
                                  <a:pt x="1045" y="482"/>
                                  <a:pt x="1045" y="482"/>
                                </a:cubicBezTo>
                                <a:cubicBezTo>
                                  <a:pt x="1046" y="483"/>
                                  <a:pt x="1047" y="484"/>
                                  <a:pt x="1049" y="485"/>
                                </a:cubicBezTo>
                                <a:close/>
                                <a:moveTo>
                                  <a:pt x="872" y="363"/>
                                </a:moveTo>
                                <a:cubicBezTo>
                                  <a:pt x="1094" y="112"/>
                                  <a:pt x="1094" y="112"/>
                                  <a:pt x="1094" y="112"/>
                                </a:cubicBezTo>
                                <a:cubicBezTo>
                                  <a:pt x="1094" y="105"/>
                                  <a:pt x="1094" y="105"/>
                                  <a:pt x="1094" y="105"/>
                                </a:cubicBezTo>
                                <a:cubicBezTo>
                                  <a:pt x="868" y="360"/>
                                  <a:pt x="868" y="360"/>
                                  <a:pt x="868" y="360"/>
                                </a:cubicBezTo>
                                <a:cubicBezTo>
                                  <a:pt x="869" y="361"/>
                                  <a:pt x="870" y="362"/>
                                  <a:pt x="872" y="363"/>
                                </a:cubicBezTo>
                                <a:close/>
                                <a:moveTo>
                                  <a:pt x="946" y="10"/>
                                </a:moveTo>
                                <a:cubicBezTo>
                                  <a:pt x="705" y="281"/>
                                  <a:pt x="705" y="281"/>
                                  <a:pt x="705" y="281"/>
                                </a:cubicBezTo>
                                <a:cubicBezTo>
                                  <a:pt x="707" y="282"/>
                                  <a:pt x="708" y="282"/>
                                  <a:pt x="709" y="283"/>
                                </a:cubicBezTo>
                                <a:cubicBezTo>
                                  <a:pt x="951" y="11"/>
                                  <a:pt x="951" y="11"/>
                                  <a:pt x="951" y="11"/>
                                </a:cubicBezTo>
                                <a:cubicBezTo>
                                  <a:pt x="949" y="11"/>
                                  <a:pt x="947" y="10"/>
                                  <a:pt x="946" y="10"/>
                                </a:cubicBezTo>
                                <a:close/>
                                <a:moveTo>
                                  <a:pt x="969" y="13"/>
                                </a:moveTo>
                                <a:cubicBezTo>
                                  <a:pt x="724" y="289"/>
                                  <a:pt x="724" y="289"/>
                                  <a:pt x="724" y="289"/>
                                </a:cubicBezTo>
                                <a:cubicBezTo>
                                  <a:pt x="725" y="290"/>
                                  <a:pt x="727" y="290"/>
                                  <a:pt x="728" y="291"/>
                                </a:cubicBezTo>
                                <a:cubicBezTo>
                                  <a:pt x="975" y="13"/>
                                  <a:pt x="975" y="13"/>
                                  <a:pt x="975" y="13"/>
                                </a:cubicBezTo>
                                <a:cubicBezTo>
                                  <a:pt x="973" y="13"/>
                                  <a:pt x="971" y="13"/>
                                  <a:pt x="969" y="13"/>
                                </a:cubicBezTo>
                                <a:close/>
                                <a:moveTo>
                                  <a:pt x="921" y="8"/>
                                </a:moveTo>
                                <a:cubicBezTo>
                                  <a:pt x="686" y="273"/>
                                  <a:pt x="686" y="273"/>
                                  <a:pt x="686" y="273"/>
                                </a:cubicBezTo>
                                <a:cubicBezTo>
                                  <a:pt x="687" y="274"/>
                                  <a:pt x="689" y="275"/>
                                  <a:pt x="690" y="275"/>
                                </a:cubicBezTo>
                                <a:cubicBezTo>
                                  <a:pt x="927" y="9"/>
                                  <a:pt x="927" y="9"/>
                                  <a:pt x="927" y="9"/>
                                </a:cubicBezTo>
                                <a:cubicBezTo>
                                  <a:pt x="925" y="9"/>
                                  <a:pt x="923" y="8"/>
                                  <a:pt x="921" y="8"/>
                                </a:cubicBezTo>
                                <a:close/>
                                <a:moveTo>
                                  <a:pt x="873" y="5"/>
                                </a:moveTo>
                                <a:cubicBezTo>
                                  <a:pt x="647" y="259"/>
                                  <a:pt x="647" y="259"/>
                                  <a:pt x="647" y="259"/>
                                </a:cubicBezTo>
                                <a:cubicBezTo>
                                  <a:pt x="649" y="259"/>
                                  <a:pt x="650" y="260"/>
                                  <a:pt x="652" y="260"/>
                                </a:cubicBezTo>
                                <a:cubicBezTo>
                                  <a:pt x="878" y="5"/>
                                  <a:pt x="878" y="5"/>
                                  <a:pt x="878" y="5"/>
                                </a:cubicBezTo>
                                <a:cubicBezTo>
                                  <a:pt x="877" y="5"/>
                                  <a:pt x="875" y="5"/>
                                  <a:pt x="873" y="5"/>
                                </a:cubicBezTo>
                                <a:close/>
                                <a:moveTo>
                                  <a:pt x="993" y="15"/>
                                </a:moveTo>
                                <a:cubicBezTo>
                                  <a:pt x="743" y="297"/>
                                  <a:pt x="743" y="297"/>
                                  <a:pt x="743" y="297"/>
                                </a:cubicBezTo>
                                <a:cubicBezTo>
                                  <a:pt x="744" y="298"/>
                                  <a:pt x="745" y="298"/>
                                  <a:pt x="747" y="299"/>
                                </a:cubicBezTo>
                                <a:cubicBezTo>
                                  <a:pt x="999" y="16"/>
                                  <a:pt x="999" y="16"/>
                                  <a:pt x="999" y="16"/>
                                </a:cubicBezTo>
                                <a:cubicBezTo>
                                  <a:pt x="997" y="15"/>
                                  <a:pt x="995" y="15"/>
                                  <a:pt x="993" y="15"/>
                                </a:cubicBezTo>
                                <a:close/>
                                <a:moveTo>
                                  <a:pt x="897" y="6"/>
                                </a:moveTo>
                                <a:cubicBezTo>
                                  <a:pt x="667" y="266"/>
                                  <a:pt x="667" y="266"/>
                                  <a:pt x="667" y="266"/>
                                </a:cubicBezTo>
                                <a:cubicBezTo>
                                  <a:pt x="668" y="267"/>
                                  <a:pt x="670" y="267"/>
                                  <a:pt x="671" y="268"/>
                                </a:cubicBezTo>
                                <a:cubicBezTo>
                                  <a:pt x="903" y="7"/>
                                  <a:pt x="903" y="7"/>
                                  <a:pt x="903" y="7"/>
                                </a:cubicBezTo>
                                <a:cubicBezTo>
                                  <a:pt x="901" y="7"/>
                                  <a:pt x="899" y="6"/>
                                  <a:pt x="897" y="6"/>
                                </a:cubicBezTo>
                                <a:close/>
                                <a:moveTo>
                                  <a:pt x="1078" y="510"/>
                                </a:moveTo>
                                <a:cubicBezTo>
                                  <a:pt x="1094" y="492"/>
                                  <a:pt x="1094" y="492"/>
                                  <a:pt x="1094" y="492"/>
                                </a:cubicBezTo>
                                <a:cubicBezTo>
                                  <a:pt x="1094" y="485"/>
                                  <a:pt x="1094" y="485"/>
                                  <a:pt x="1094" y="485"/>
                                </a:cubicBezTo>
                                <a:cubicBezTo>
                                  <a:pt x="1075" y="507"/>
                                  <a:pt x="1075" y="507"/>
                                  <a:pt x="1075" y="507"/>
                                </a:cubicBezTo>
                                <a:cubicBezTo>
                                  <a:pt x="1076" y="508"/>
                                  <a:pt x="1077" y="509"/>
                                  <a:pt x="1078" y="510"/>
                                </a:cubicBezTo>
                                <a:close/>
                                <a:moveTo>
                                  <a:pt x="1092" y="523"/>
                                </a:moveTo>
                                <a:cubicBezTo>
                                  <a:pt x="1094" y="521"/>
                                  <a:pt x="1094" y="521"/>
                                  <a:pt x="1094" y="521"/>
                                </a:cubicBezTo>
                                <a:cubicBezTo>
                                  <a:pt x="1094" y="514"/>
                                  <a:pt x="1094" y="514"/>
                                  <a:pt x="1094" y="514"/>
                                </a:cubicBezTo>
                                <a:cubicBezTo>
                                  <a:pt x="1089" y="520"/>
                                  <a:pt x="1089" y="520"/>
                                  <a:pt x="1089" y="520"/>
                                </a:cubicBezTo>
                                <a:cubicBezTo>
                                  <a:pt x="1090" y="521"/>
                                  <a:pt x="1091" y="522"/>
                                  <a:pt x="1092" y="523"/>
                                </a:cubicBezTo>
                                <a:close/>
                                <a:moveTo>
                                  <a:pt x="1017" y="17"/>
                                </a:moveTo>
                                <a:cubicBezTo>
                                  <a:pt x="761" y="306"/>
                                  <a:pt x="761" y="306"/>
                                  <a:pt x="761" y="306"/>
                                </a:cubicBezTo>
                                <a:cubicBezTo>
                                  <a:pt x="763" y="306"/>
                                  <a:pt x="764" y="307"/>
                                  <a:pt x="765" y="307"/>
                                </a:cubicBezTo>
                                <a:cubicBezTo>
                                  <a:pt x="1022" y="18"/>
                                  <a:pt x="1022" y="18"/>
                                  <a:pt x="1022" y="18"/>
                                </a:cubicBezTo>
                                <a:cubicBezTo>
                                  <a:pt x="1021" y="18"/>
                                  <a:pt x="1019" y="18"/>
                                  <a:pt x="1017" y="17"/>
                                </a:cubicBezTo>
                                <a:close/>
                                <a:moveTo>
                                  <a:pt x="1063" y="497"/>
                                </a:moveTo>
                                <a:cubicBezTo>
                                  <a:pt x="1094" y="462"/>
                                  <a:pt x="1094" y="462"/>
                                  <a:pt x="1094" y="462"/>
                                </a:cubicBezTo>
                                <a:cubicBezTo>
                                  <a:pt x="1094" y="456"/>
                                  <a:pt x="1094" y="456"/>
                                  <a:pt x="1094" y="456"/>
                                </a:cubicBezTo>
                                <a:cubicBezTo>
                                  <a:pt x="1060" y="494"/>
                                  <a:pt x="1060" y="494"/>
                                  <a:pt x="1060" y="494"/>
                                </a:cubicBezTo>
                                <a:cubicBezTo>
                                  <a:pt x="1061" y="495"/>
                                  <a:pt x="1062" y="496"/>
                                  <a:pt x="1063" y="497"/>
                                </a:cubicBezTo>
                                <a:close/>
                                <a:moveTo>
                                  <a:pt x="1087" y="26"/>
                                </a:moveTo>
                                <a:cubicBezTo>
                                  <a:pt x="815" y="332"/>
                                  <a:pt x="815" y="332"/>
                                  <a:pt x="815" y="332"/>
                                </a:cubicBezTo>
                                <a:cubicBezTo>
                                  <a:pt x="817" y="333"/>
                                  <a:pt x="818" y="333"/>
                                  <a:pt x="819" y="334"/>
                                </a:cubicBezTo>
                                <a:cubicBezTo>
                                  <a:pt x="1093" y="26"/>
                                  <a:pt x="1093" y="26"/>
                                  <a:pt x="1093" y="26"/>
                                </a:cubicBezTo>
                                <a:cubicBezTo>
                                  <a:pt x="1091" y="26"/>
                                  <a:pt x="1089" y="26"/>
                                  <a:pt x="1087" y="26"/>
                                </a:cubicBezTo>
                                <a:close/>
                                <a:moveTo>
                                  <a:pt x="1064" y="23"/>
                                </a:moveTo>
                                <a:cubicBezTo>
                                  <a:pt x="797" y="323"/>
                                  <a:pt x="797" y="323"/>
                                  <a:pt x="797" y="323"/>
                                </a:cubicBezTo>
                                <a:cubicBezTo>
                                  <a:pt x="799" y="324"/>
                                  <a:pt x="800" y="324"/>
                                  <a:pt x="802" y="325"/>
                                </a:cubicBezTo>
                                <a:cubicBezTo>
                                  <a:pt x="1069" y="24"/>
                                  <a:pt x="1069" y="24"/>
                                  <a:pt x="1069" y="24"/>
                                </a:cubicBezTo>
                                <a:cubicBezTo>
                                  <a:pt x="1068" y="23"/>
                                  <a:pt x="1066" y="23"/>
                                  <a:pt x="1064" y="23"/>
                                </a:cubicBezTo>
                                <a:close/>
                                <a:moveTo>
                                  <a:pt x="1040" y="20"/>
                                </a:moveTo>
                                <a:cubicBezTo>
                                  <a:pt x="779" y="314"/>
                                  <a:pt x="779" y="314"/>
                                  <a:pt x="779" y="314"/>
                                </a:cubicBezTo>
                                <a:cubicBezTo>
                                  <a:pt x="781" y="315"/>
                                  <a:pt x="782" y="315"/>
                                  <a:pt x="784" y="316"/>
                                </a:cubicBezTo>
                                <a:cubicBezTo>
                                  <a:pt x="1046" y="21"/>
                                  <a:pt x="1046" y="21"/>
                                  <a:pt x="1046" y="21"/>
                                </a:cubicBezTo>
                                <a:cubicBezTo>
                                  <a:pt x="1044" y="21"/>
                                  <a:pt x="1042" y="20"/>
                                  <a:pt x="1040" y="20"/>
                                </a:cubicBezTo>
                                <a:close/>
                              </a:path>
                            </a:pathLst>
                          </a:custGeom>
                          <a:solidFill>
                            <a:schemeClr val="bg1">
                              <a:lumMod val="85000"/>
                            </a:schemeClr>
                          </a:solidFill>
                          <a:ln>
                            <a:noFill/>
                          </a:ln>
                        </wps:spPr>
                        <wps:bodyPr vert="horz" wrap="square" lIns="91440" tIns="45720" rIns="91440" bIns="45720" numCol="1" anchor="t" anchorCtr="0" compatLnSpc="1">
                          <a:prstTxWarp prst="textNoShape">
                            <a:avLst/>
                          </a:prstTxWarp>
                        </wps:bodyPr>
                      </wps:wsp>
                      <wps:wsp>
                        <wps:cNvPr id="1308315481" name="Freeform: Shape 1308315481">
                          <a:extLst>
                            <a:ext uri="{FF2B5EF4-FFF2-40B4-BE49-F238E27FC236}">
                              <a16:creationId xmlns:a16="http://schemas.microsoft.com/office/drawing/2014/main" id="{A8157CAC-BDF3-7FB1-491A-88EC39CC9184}"/>
                            </a:ext>
                          </a:extLst>
                        </wps:cNvPr>
                        <wps:cNvSpPr>
                          <a:spLocks/>
                        </wps:cNvSpPr>
                        <wps:spPr bwMode="auto">
                          <a:xfrm>
                            <a:off x="1524" y="0"/>
                            <a:ext cx="7772400" cy="810912"/>
                          </a:xfrm>
                          <a:custGeom>
                            <a:avLst/>
                            <a:gdLst>
                              <a:gd name="connsiteX0" fmla="*/ 4268987 w 7772400"/>
                              <a:gd name="connsiteY0" fmla="*/ 0 h 810912"/>
                              <a:gd name="connsiteX1" fmla="*/ 7772400 w 7772400"/>
                              <a:gd name="connsiteY1" fmla="*/ 0 h 810912"/>
                              <a:gd name="connsiteX2" fmla="*/ 7772400 w 7772400"/>
                              <a:gd name="connsiteY2" fmla="*/ 458175 h 810912"/>
                              <a:gd name="connsiteX3" fmla="*/ 7685494 w 7772400"/>
                              <a:gd name="connsiteY3" fmla="*/ 419143 h 810912"/>
                              <a:gd name="connsiteX4" fmla="*/ 5604747 w 7772400"/>
                              <a:gd name="connsiteY4" fmla="*/ 65315 h 810912"/>
                              <a:gd name="connsiteX5" fmla="*/ 3857204 w 7772400"/>
                              <a:gd name="connsiteY5" fmla="*/ 571018 h 810912"/>
                              <a:gd name="connsiteX6" fmla="*/ 46966 w 7772400"/>
                              <a:gd name="connsiteY6" fmla="*/ 317837 h 810912"/>
                              <a:gd name="connsiteX7" fmla="*/ 0 w 7772400"/>
                              <a:gd name="connsiteY7" fmla="*/ 285190 h 810912"/>
                              <a:gd name="connsiteX8" fmla="*/ 0 w 7772400"/>
                              <a:gd name="connsiteY8" fmla="*/ 233818 h 810912"/>
                              <a:gd name="connsiteX9" fmla="*/ 345181 w 7772400"/>
                              <a:gd name="connsiteY9" fmla="*/ 372776 h 810912"/>
                              <a:gd name="connsiteX10" fmla="*/ 1944655 w 7772400"/>
                              <a:gd name="connsiteY10" fmla="*/ 593494 h 810912"/>
                              <a:gd name="connsiteX11" fmla="*/ 3989219 w 7772400"/>
                              <a:gd name="connsiteY11" fmla="*/ 97799 h 8109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7772400" h="810912">
                                <a:moveTo>
                                  <a:pt x="4268987" y="0"/>
                                </a:moveTo>
                                <a:lnTo>
                                  <a:pt x="7772400" y="0"/>
                                </a:lnTo>
                                <a:lnTo>
                                  <a:pt x="7772400" y="458175"/>
                                </a:lnTo>
                                <a:lnTo>
                                  <a:pt x="7685494" y="419143"/>
                                </a:lnTo>
                                <a:cubicBezTo>
                                  <a:pt x="7245150" y="228146"/>
                                  <a:pt x="6506645" y="-1644"/>
                                  <a:pt x="5604747" y="65315"/>
                                </a:cubicBezTo>
                                <a:cubicBezTo>
                                  <a:pt x="5027233" y="106520"/>
                                  <a:pt x="4427218" y="308801"/>
                                  <a:pt x="3857204" y="571018"/>
                                </a:cubicBezTo>
                                <a:cubicBezTo>
                                  <a:pt x="1564958" y="1143446"/>
                                  <a:pt x="383459" y="540510"/>
                                  <a:pt x="46966" y="317837"/>
                                </a:cubicBezTo>
                                <a:lnTo>
                                  <a:pt x="0" y="285190"/>
                                </a:lnTo>
                                <a:lnTo>
                                  <a:pt x="0" y="233818"/>
                                </a:lnTo>
                                <a:lnTo>
                                  <a:pt x="345181" y="372776"/>
                                </a:lnTo>
                                <a:cubicBezTo>
                                  <a:pt x="740172" y="516936"/>
                                  <a:pt x="1261200" y="646874"/>
                                  <a:pt x="1944655" y="593494"/>
                                </a:cubicBezTo>
                                <a:cubicBezTo>
                                  <a:pt x="2765926" y="528876"/>
                                  <a:pt x="3378364" y="316761"/>
                                  <a:pt x="3989219" y="97799"/>
                                </a:cubicBezTo>
                                <a:close/>
                              </a:path>
                            </a:pathLst>
                          </a:custGeom>
                          <a:solidFill>
                            <a:schemeClr val="accent1"/>
                          </a:solidFill>
                          <a:ln>
                            <a:noFill/>
                          </a:ln>
                        </wps:spPr>
                        <wps:bodyPr vert="horz" wrap="square" lIns="91440" tIns="45720" rIns="91440" bIns="45720" numCol="1" anchor="t" anchorCtr="0" compatLnSpc="1">
                          <a:prstTxWarp prst="textNoShape">
                            <a:avLst/>
                          </a:prstTxWarp>
                          <a:noAutofit/>
                        </wps:bodyPr>
                      </wps:wsp>
                      <wps:wsp>
                        <wps:cNvPr id="872594381" name="Freeform: Shape 872594381">
                          <a:extLst>
                            <a:ext uri="{FF2B5EF4-FFF2-40B4-BE49-F238E27FC236}">
                              <a16:creationId xmlns:a16="http://schemas.microsoft.com/office/drawing/2014/main" id="{18E16627-A737-F191-5B21-F31C4ABA3F88}"/>
                            </a:ext>
                          </a:extLst>
                        </wps:cNvPr>
                        <wps:cNvSpPr>
                          <a:spLocks/>
                        </wps:cNvSpPr>
                        <wps:spPr bwMode="auto">
                          <a:xfrm>
                            <a:off x="1524" y="0"/>
                            <a:ext cx="3985006" cy="534658"/>
                          </a:xfrm>
                          <a:custGeom>
                            <a:avLst/>
                            <a:gdLst>
                              <a:gd name="connsiteX0" fmla="*/ 0 w 3985006"/>
                              <a:gd name="connsiteY0" fmla="*/ 0 h 534658"/>
                              <a:gd name="connsiteX1" fmla="*/ 1212102 w 3985006"/>
                              <a:gd name="connsiteY1" fmla="*/ 0 h 534658"/>
                              <a:gd name="connsiteX2" fmla="*/ 1423969 w 3985006"/>
                              <a:gd name="connsiteY2" fmla="*/ 57596 h 534658"/>
                              <a:gd name="connsiteX3" fmla="*/ 3985006 w 3985006"/>
                              <a:gd name="connsiteY3" fmla="*/ 106108 h 534658"/>
                              <a:gd name="connsiteX4" fmla="*/ 224669 w 3985006"/>
                              <a:gd name="connsiteY4" fmla="*/ 223802 h 534658"/>
                              <a:gd name="connsiteX5" fmla="*/ 0 w 3985006"/>
                              <a:gd name="connsiteY5" fmla="*/ 125122 h 534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85006" h="534658">
                                <a:moveTo>
                                  <a:pt x="0" y="0"/>
                                </a:moveTo>
                                <a:lnTo>
                                  <a:pt x="1212102" y="0"/>
                                </a:lnTo>
                                <a:lnTo>
                                  <a:pt x="1423969" y="57596"/>
                                </a:lnTo>
                                <a:cubicBezTo>
                                  <a:pt x="2079347" y="215082"/>
                                  <a:pt x="2941465" y="294528"/>
                                  <a:pt x="3985006" y="106108"/>
                                </a:cubicBezTo>
                                <a:cubicBezTo>
                                  <a:pt x="2863409" y="605282"/>
                                  <a:pt x="1412190" y="699096"/>
                                  <a:pt x="224669" y="223802"/>
                                </a:cubicBezTo>
                                <a:lnTo>
                                  <a:pt x="0" y="125122"/>
                                </a:lnTo>
                                <a:close/>
                              </a:path>
                            </a:pathLst>
                          </a:custGeom>
                          <a:solidFill>
                            <a:schemeClr val="bg1">
                              <a:lumMod val="85000"/>
                            </a:schemeClr>
                          </a:solidFill>
                          <a:ln>
                            <a:noFill/>
                          </a:ln>
                        </wps:spPr>
                        <wps:bodyPr vert="horz" wrap="square" lIns="91440" tIns="45720" rIns="91440" bIns="45720" numCol="1" anchor="t" anchorCtr="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5F132D" id="Group 43" o:spid="_x0000_s1026" alt="&quot;&quot;" style="position:absolute;margin-left:-1in;margin-top:0;width:612pt;height:231.1pt;z-index:-251642881;mso-position-vertical-relative:page;mso-width-relative:margin;mso-height-relative:margin" coordsize="77739,29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">
                <v:shape id="Freeform: Shape 1705262999" o:spid="_x0000_s1027" style="position:absolute;left:15;width:39850;height:5346;visibility:visible;mso-wrap-style:square;v-text-anchor:top" coordsize="3985006,53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" path="m,l1212102,r211867,57596c2079347,215082,2941465,294528,3985006,106108,2863409,605282,1412190,699096,224669,223802l,125122,,xe" fillcolor="#d8d8d8 [2732]" stroked="f">
                  <v:path arrowok="t" o:connecttype="custom" o:connectlocs="0,0;1212102,0;1423969,57596;3985006,106108;224669,223802;0,125122" o:connectangles="0,0,0,0,0,0"/>
                </v:shape>
                <v:shape id="Freeform: Shape 228327292" o:spid="_x0000_s1028" style="position:absolute;top:2646;width:38652;height:24968;visibility:visible;mso-wrap-style:square;v-text-anchor:top" coordsize="3865245,249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" path="m,c239938,176202,1420881,903504,3865245,292421,2965479,708557,2144443,1282151,1600834,1634555,866025,2110675,206196,2406845,,2496820,,,,,,xe" fillcolor="#00ae4d [3205]" stroked="f">
                  <v:path arrowok="t" o:connecttype="custom" o:connectlocs="0,0;3865245,292421;1600834,1634555;0,2496820;0,0" o:connectangles="0,0,0,0,0"/>
                </v:shape>
                <v:shape id="Freeform: Shape 1368549642" o:spid="_x0000_s1029" style="position:absolute;left:15;top:432;width:77724;height:28940;visibility:visible;mso-wrap-style:square;v-text-anchor:top" coordsize="7772400,289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" path="m6008915,813v685274,13268,1250429,186647,1624455,343117l7772400,405814r,570407l7746322,971374c7198596,875690,6021008,759188,4708475,1159563,3070153,1658861,2433809,2313091,413976,2800851l,2894030,,2719509r88732,-39321c363287,2556660,949005,2277709,1592146,1860924,2135910,1508368,2957181,934527,3857203,518211,4427218,255670,5027233,53138,5604747,11881,5743501,1567,5878387,-1715,6008915,813xe" fillcolor="#8cc63f [3206]" stroked="f">
                  <v:path arrowok="t" o:connecttype="custom" o:connectlocs="6008915,813;7633370,343930;7772400,405814;7772400,976221;7746322,971374;4708475,1159563;413976,2800851;0,2894030;0,2719509;88732,2680188;1592146,1860924;3857203,518211;5604747,11881;6008915,813" o:connectangles="0,0,0,0,0,0,0,0,0,0,0,0,0,0"/>
                </v:shape>
                <v:shape id="Freeform 20" o:spid="_x0000_s1030" style="position:absolute;left:38420;top:10323;width:39319;height:18784;visibility:visible;mso-wrap-style:square;v-text-anchor:top" coordsize="1094,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" path="m642,2c462,205,462,205,462,205v1,,3,1,5,1c648,1,648,1,648,1v-2,,-4,1,-6,1xm471,20c327,181,327,181,327,181v2,1,4,1,5,1c478,19,478,19,478,19v-3,,-5,,-7,1xm559,8c396,192,396,192,396,192v1,,3,,5,1c565,7,565,7,565,7v-2,,-4,1,-6,1xm587,5c418,196,418,196,418,196v2,,3,1,5,1c594,5,594,5,594,5v-3,,-5,,-7,xm530,11c373,188,373,188,373,188v2,,4,1,5,1c537,10,537,10,537,10v-2,1,-5,1,-7,1xm501,15c350,185,350,185,350,185v2,,4,,5,c507,14,507,14,507,14v-2,,-4,1,-6,1xm615,3c440,200,440,200,440,200v2,1,3,1,5,1c621,3,621,3,621,3v-2,,-4,,-6,xm748,c546,226,546,226,546,226v2,1,4,1,5,2c754,,754,,754,v-2,,-4,,-6,xm669,1c483,210,483,210,483,210v2,,3,1,5,1c675,,675,,675,v-2,,-4,,-6,1xm798,1c587,239,587,239,587,239v2,,3,,5,1c804,1,804,1,804,1v-2,,-4,,-6,xm773,c567,232,567,232,567,232v2,1,3,1,5,2c779,,779,,779,v-2,,-4,,-6,xm696,c504,215,504,215,504,215v2,1,4,1,5,1c702,,702,,702,v-2,,-4,,-6,xm722,c526,221,526,221,526,221v1,,3,,4,1c728,,728,,728,v-2,,-4,,-6,xm,170v2,,4,,6,c16,159,16,159,16,159v-3,1,-6,3,-10,4l,170xm127,115c80,167,80,167,80,167v2,,4,,6,c136,112,136,112,136,112v-3,1,-6,2,-9,3xm165,101v-58,66,-58,66,-58,66c109,167,111,167,112,167,174,98,174,98,174,98v-3,1,-6,2,-9,3xm87,130c54,168,54,168,54,168v2,,4,,6,c96,127,96,127,96,127v-3,1,-6,2,-9,3xm440,25c304,178,304,178,304,178v2,1,3,1,5,1c447,24,447,24,447,24v-2,,-5,1,-7,1xm823,2c608,245,608,245,608,245v1,1,3,1,4,2c829,2,829,2,829,2v-2,,-4,,-6,xm202,88v-70,79,-70,79,-70,79c134,167,136,167,138,167,211,85,211,85,211,85v-3,1,-6,2,-9,3xm47,146c27,169,27,169,27,169v2,,4,,6,c57,142,57,142,57,142v-3,2,-7,3,-10,4xm376,38c256,174,256,174,256,174v2,,4,,6,c384,37,384,37,384,37v-3,,-5,1,-8,1xm343,46c232,172,232,172,232,172v2,,4,,6,c351,45,351,45,351,45v-3,,-5,1,-8,1xm408,31c280,176,280,176,280,176v2,,4,,6,c416,30,416,30,416,30v-3,,-5,1,-8,1xm309,55c208,170,208,170,208,170v2,,3,,5,c317,53,317,53,317,53v-2,1,-5,2,-8,2xm275,65c183,169,183,169,183,169v2,,4,,6,c283,63,283,63,283,63v-3,1,-6,2,-8,2xm239,76v-81,92,-81,92,-81,92c160,168,162,168,164,168,247,74,247,74,247,74v-3,1,-5,1,-8,2xm1018,460v76,-85,76,-85,76,-85c1094,368,1094,368,1094,368v-79,90,-79,90,-79,90c1016,459,1017,460,1018,460xm987,437c1094,316,1094,316,1094,316v,-6,,-6,,-6c983,435,983,435,983,435v2,,3,1,4,2xm971,426c1094,287,1094,287,1094,287v,-6,,-6,,-6c968,423,968,423,968,423v1,1,2,2,3,3xm955,415c1094,258,1094,258,1094,258v,-7,,-7,,-7c951,412,951,412,951,412v2,1,3,2,4,3xm1003,449v91,-103,91,-103,91,-103c1094,339,1094,339,1094,339,999,446,999,446,999,446v1,1,3,2,4,3xm1034,472v60,-68,60,-68,60,-68c1094,397,1094,397,1094,397v-64,73,-64,73,-64,73c1031,471,1032,472,1034,472xm939,404c1094,229,1094,229,1094,229v,-7,,-7,,-7c935,401,935,401,935,401v1,1,3,2,4,3xm906,383c1094,171,1094,171,1094,171v,-7,,-7,,-7c902,380,902,380,902,380v1,1,2,2,4,3xm855,353c1094,83,1094,83,1094,83v,-7,,-7,,-7c851,351,851,351,851,351v1,,2,1,4,2xm833,341v1,1,3,2,4,2c1094,54,1094,54,1094,54v,-7,,-7,,-7l833,341xm848,3c627,252,627,252,627,252v2,,3,1,5,1c854,3,854,3,854,3v-2,,-4,,-6,xm922,393c1094,200,1094,200,1094,200v,-7,,-7,,-7c919,391,919,391,919,391v1,1,2,1,3,2xm889,373c1094,141,1094,141,1094,141v,-6,,-6,,-6c885,370,885,370,885,370v1,1,3,2,4,3xm1049,485v45,-52,45,-52,45,-52c1094,426,1094,426,1094,426v-49,56,-49,56,-49,56c1046,483,1047,484,1049,485xm872,363c1094,112,1094,112,1094,112v,-7,,-7,,-7c868,360,868,360,868,360v1,1,2,2,4,3xm946,10c705,281,705,281,705,281v2,1,3,1,4,2c951,11,951,11,951,11v-2,,-4,-1,-5,-1xm969,13c724,289,724,289,724,289v1,1,3,1,4,2c975,13,975,13,975,13v-2,,-4,,-6,xm921,8c686,273,686,273,686,273v1,1,3,2,4,2c927,9,927,9,927,9v-2,,-4,-1,-6,-1xm873,5c647,259,647,259,647,259v2,,3,1,5,1c878,5,878,5,878,5v-1,,-3,,-5,xm993,15c743,297,743,297,743,297v1,1,2,1,4,2c999,16,999,16,999,16v-2,-1,-4,-1,-6,-1xm897,6c667,266,667,266,667,266v1,1,3,1,4,2c903,7,903,7,903,7v-2,,-4,-1,-6,-1xm1078,510v16,-18,16,-18,16,-18c1094,485,1094,485,1094,485v-19,22,-19,22,-19,22c1076,508,1077,509,1078,510xm1092,523v2,-2,2,-2,2,-2c1094,514,1094,514,1094,514v-5,6,-5,6,-5,6c1090,521,1091,522,1092,523xm1017,17c761,306,761,306,761,306v2,,3,1,4,1c1022,18,1022,18,1022,18v-1,,-3,,-5,-1xm1063,497v31,-35,31,-35,31,-35c1094,456,1094,456,1094,456v-34,38,-34,38,-34,38c1061,495,1062,496,1063,497xm1087,26c815,332,815,332,815,332v2,1,3,1,4,2c1093,26,1093,26,1093,26v-2,,-4,,-6,xm1064,23c797,323,797,323,797,323v2,1,3,1,5,2c1069,24,1069,24,1069,24v-1,-1,-3,-1,-5,-1xm1040,20c779,314,779,314,779,314v2,1,3,1,5,2c1046,21,1046,21,1046,21v-2,,-4,-1,-6,-1xe" fillcolor="#d8d8d8 [2732]" stroked="f">
                  <v:path arrowok="t" o:connecttype="custom" o:connectlocs="2307397,7183;1692810,71829;2009089,28732;2109723,17957;1904861,39506;1800632,53872;2210357,10774;2688369,0;2404437,3591;2868073,3591;2778221,0;2501477,0;2594923,0;0,610551;456448,413020;593023,362739;312685,466892;1581394,89787;2957925,7183;726004,316050;168922,524355;1351373,136476;1232768,165208;1466383,111336;1110570,197531;988371,233446;858984,272952;3658770,1652078;3547354,1569474;3489849,1529968;3432343,1490462;3604859,1612572;3716275,1695176;3374838,1450956;3256234,1375535;3072936,1267790;2993866,1224693;3047777,10774;3313739,1411449;3195134,1339620;3770187,1741865;3134035,1303705;3399997,35915;3482660,46689;3310145,28732;3137629,17957;3568918,53872;3223887,21549;3874415,1831652;3924732,1878341;3655176,61055;3820504,1784963;3906761,93378;3824098,82604;3737840,71829" o:connectangles="0,0,0,0,0,0,0,0,0,0,0,0,0,0,0,0,0,0,0,0,0,0,0,0,0,0,0,0,0,0,0,0,0,0,0,0,0,0,0,0,0,0,0,0,0,0,0,0,0,0,0,0,0,0,0"/>
                  <o:lock v:ext="edit" aspectratio="t" verticies="t"/>
                </v:shape>
                <v:shape id="Freeform: Shape 1308315481" o:spid="_x0000_s1031" style="position:absolute;left:15;width:77724;height:8109;visibility:visible;mso-wrap-style:square;v-text-anchor:top" coordsize="7772400,810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" path="m4268987,l7772400,r,458175l7685494,419143c7245150,228146,6506645,-1644,5604747,65315,5027233,106520,4427218,308801,3857204,571018,1564958,1143446,383459,540510,46966,317837l,285190,,233818,345181,372776v394991,144160,916019,274098,1599474,220718c2765926,528876,3378364,316761,3989219,97799l4268987,xe" fillcolor="#009849 [3204]" stroked="f">
                  <v:path arrowok="t" o:connecttype="custom" o:connectlocs="4268987,0;7772400,0;7772400,458175;7685494,419143;5604747,65315;3857204,571018;46966,317837;0,285190;0,233818;345181,372776;1944655,593494;3989219,97799" o:connectangles="0,0,0,0,0,0,0,0,0,0,0,0"/>
                </v:shape>
                <v:shape id="Freeform: Shape 872594381" o:spid="_x0000_s1032" style="position:absolute;left:15;width:39850;height:5346;visibility:visible;mso-wrap-style:square;v-text-anchor:top" coordsize="3985006,534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" path="m,l1212102,r211867,57596c2079347,215082,2941465,294528,3985006,106108,2863409,605282,1412190,699096,224669,223802l,125122,,xe" fillcolor="#d8d8d8 [2732]" stroked="f">
                  <v:path arrowok="t" o:connecttype="custom" o:connectlocs="0,0;1212102,0;1423969,57596;3985006,106108;224669,223802;0,125122" o:connectangles="0,0,0,0,0,0"/>
                </v:shape>
                <w10:wrap anchory="page"/>
                <w10:anchorlock/>
              </v:group>
            </w:pict>
          </mc:Fallback>
        </mc:AlternateContent>
      </w:r>
      <w:r w:rsidR="00F26E54" w:rsidRPr="00F80E78">
        <w:t xml:space="preserve"> </w:t>
      </w:r>
      <w:r w:rsidR="00CF5809" w:rsidRPr="00F80E78">
        <w:rPr>
          <w:noProof/>
        </w:rPr>
        <mc:AlternateContent>
          <mc:Choice Requires="wps">
            <w:drawing>
              <wp:anchor distT="0" distB="0" distL="114300" distR="114300" simplePos="0" relativeHeight="251674624" behindDoc="0" locked="1" layoutInCell="1" allowOverlap="1" wp14:anchorId="7EF20CB8" wp14:editId="26DEE322">
                <wp:simplePos x="0" y="0"/>
                <wp:positionH relativeFrom="page">
                  <wp:posOffset>3310255</wp:posOffset>
                </wp:positionH>
                <wp:positionV relativeFrom="page">
                  <wp:posOffset>9208135</wp:posOffset>
                </wp:positionV>
                <wp:extent cx="2185416" cy="438912"/>
                <wp:effectExtent l="0" t="0" r="0" b="0"/>
                <wp:wrapNone/>
                <wp:docPr id="1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5416" cy="438912"/>
                        </a:xfrm>
                        <a:prstGeom prst="rect">
                          <a:avLst/>
                        </a:prstGeom>
                        <a:noFill/>
                        <a:ln w="9525">
                          <a:noFill/>
                          <a:miter lim="800000"/>
                          <a:headEnd/>
                          <a:tailEnd/>
                        </a:ln>
                      </wps:spPr>
                      <wps:txbx>
                        <w:txbxContent>
                          <w:p w14:paraId="22252686" w14:textId="77777777" w:rsidR="004912B8" w:rsidRPr="00616BB4" w:rsidRDefault="004912B8" w:rsidP="00616BB4">
                            <w:pPr>
                              <w:pStyle w:val="Contactinfo"/>
                            </w:pPr>
                            <w:r w:rsidRPr="00616BB4">
                              <w:t>eric@example.com</w:t>
                            </w:r>
                          </w:p>
                          <w:p w14:paraId="0643AED0" w14:textId="77777777" w:rsidR="00CF5809" w:rsidRPr="00616BB4" w:rsidRDefault="004912B8" w:rsidP="00616BB4">
                            <w:pPr>
                              <w:pStyle w:val="Contactinfo"/>
                            </w:pPr>
                            <w:r w:rsidRPr="00616BB4">
                              <w:t>lucernepublishing.com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F20CB8" id="_x0000_s1033" type="#_x0000_t202" style="position:absolute;left:0;text-align:left;margin-left:260.65pt;margin-top:725.05pt;width:172.1pt;height:34.5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" filled="f" stroked="f">
                <v:textbox>
                  <w:txbxContent>
                    <w:p w14:paraId="22252686" w14:textId="77777777" w:rsidR="004912B8" w:rsidRPr="00616BB4" w:rsidRDefault="004912B8" w:rsidP="00616BB4">
                      <w:pPr>
                        <w:pStyle w:val="Contactinfo"/>
                      </w:pPr>
                      <w:r w:rsidRPr="00616BB4">
                        <w:t>eric@example.com</w:t>
                      </w:r>
                    </w:p>
                    <w:p w14:paraId="0643AED0" w14:textId="77777777" w:rsidR="00CF5809" w:rsidRPr="00616BB4" w:rsidRDefault="004912B8" w:rsidP="00616BB4">
                      <w:pPr>
                        <w:pStyle w:val="Contactinfo"/>
                      </w:pPr>
                      <w:r w:rsidRPr="00616BB4">
                        <w:t>lucernepublishing.com</w:t>
                      </w:r>
                    </w:p>
                  </w:txbxContent>
                </v:textbox>
                <w10:wrap anchorx="page" anchory="page"/>
                <w10:anchorlock/>
              </v:shape>
            </w:pict>
          </mc:Fallback>
        </mc:AlternateContent>
      </w:r>
      <w:r w:rsidR="00CF5809" w:rsidRPr="00F80E78">
        <w:rPr>
          <w:noProof/>
        </w:rPr>
        <mc:AlternateContent>
          <mc:Choice Requires="wps">
            <w:drawing>
              <wp:anchor distT="0" distB="0" distL="114300" distR="114300" simplePos="0" relativeHeight="251676672" behindDoc="0" locked="1" layoutInCell="1" allowOverlap="1" wp14:anchorId="4FBC6598" wp14:editId="099254AF">
                <wp:simplePos x="0" y="0"/>
                <wp:positionH relativeFrom="page">
                  <wp:posOffset>5467985</wp:posOffset>
                </wp:positionH>
                <wp:positionV relativeFrom="page">
                  <wp:posOffset>9208135</wp:posOffset>
                </wp:positionV>
                <wp:extent cx="1627632" cy="438912"/>
                <wp:effectExtent l="0" t="0" r="0" b="0"/>
                <wp:wrapNone/>
                <wp:docPr id="1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7632" cy="438912"/>
                        </a:xfrm>
                        <a:prstGeom prst="rect">
                          <a:avLst/>
                        </a:prstGeom>
                        <a:noFill/>
                        <a:ln w="9525">
                          <a:noFill/>
                          <a:miter lim="800000"/>
                          <a:headEnd/>
                          <a:tailEnd/>
                        </a:ln>
                      </wps:spPr>
                      <wps:txbx>
                        <w:txbxContent>
                          <w:p w14:paraId="2F17104F" w14:textId="77777777" w:rsidR="004912B8" w:rsidRPr="00616BB4" w:rsidRDefault="004912B8" w:rsidP="00616BB4">
                            <w:pPr>
                              <w:pStyle w:val="Contactinfo"/>
                            </w:pPr>
                            <w:r w:rsidRPr="00616BB4">
                              <w:t>321 Sycamore</w:t>
                            </w:r>
                          </w:p>
                          <w:p w14:paraId="22D97D3E" w14:textId="77777777" w:rsidR="00CF5809" w:rsidRPr="00616BB4" w:rsidRDefault="004912B8" w:rsidP="00616BB4">
                            <w:pPr>
                              <w:pStyle w:val="Contactinfo"/>
                            </w:pPr>
                            <w:r w:rsidRPr="00616BB4">
                              <w:t>Albany, NY 34567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BC6598" id="_x0000_s1034" type="#_x0000_t202" style="position:absolute;left:0;text-align:left;margin-left:430.55pt;margin-top:725.05pt;width:128.15pt;height:34.5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" filled="f" stroked="f">
                <v:textbox>
                  <w:txbxContent>
                    <w:p w14:paraId="2F17104F" w14:textId="77777777" w:rsidR="004912B8" w:rsidRPr="00616BB4" w:rsidRDefault="004912B8" w:rsidP="00616BB4">
                      <w:pPr>
                        <w:pStyle w:val="Contactinfo"/>
                      </w:pPr>
                      <w:r w:rsidRPr="00616BB4">
                        <w:t>321 Sycamore</w:t>
                      </w:r>
                    </w:p>
                    <w:p w14:paraId="22D97D3E" w14:textId="77777777" w:rsidR="00CF5809" w:rsidRPr="00616BB4" w:rsidRDefault="004912B8" w:rsidP="00616BB4">
                      <w:pPr>
                        <w:pStyle w:val="Contactinfo"/>
                      </w:pPr>
                      <w:r w:rsidRPr="00616BB4">
                        <w:t>Albany, NY 34567</w:t>
                      </w:r>
                    </w:p>
                  </w:txbxContent>
                </v:textbox>
                <w10:wrap anchorx="page" anchory="page"/>
                <w10:anchorlock/>
              </v:shape>
            </w:pict>
          </mc:Fallback>
        </mc:AlternateContent>
      </w:r>
      <w:r w:rsidR="00CF5809" w:rsidRPr="00F80E78">
        <w:rPr>
          <w:noProof/>
        </w:rPr>
        <mc:AlternateContent>
          <mc:Choice Requires="wps">
            <w:drawing>
              <wp:anchor distT="0" distB="0" distL="114300" distR="114300" simplePos="0" relativeHeight="251677696" behindDoc="0" locked="1" layoutInCell="1" allowOverlap="1" wp14:anchorId="4DC77698" wp14:editId="781D87D2">
                <wp:simplePos x="0" y="0"/>
                <wp:positionH relativeFrom="page">
                  <wp:posOffset>1161415</wp:posOffset>
                </wp:positionH>
                <wp:positionV relativeFrom="page">
                  <wp:posOffset>9208135</wp:posOffset>
                </wp:positionV>
                <wp:extent cx="1627632" cy="411480"/>
                <wp:effectExtent l="0" t="0" r="0" b="0"/>
                <wp:wrapNone/>
                <wp:docPr id="1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7632" cy="411480"/>
                        </a:xfrm>
                        <a:prstGeom prst="rect">
                          <a:avLst/>
                        </a:prstGeom>
                        <a:noFill/>
                        <a:ln w="9525">
                          <a:noFill/>
                          <a:miter lim="800000"/>
                          <a:headEnd/>
                          <a:tailEnd/>
                        </a:ln>
                      </wps:spPr>
                      <wps:txbx>
                        <w:txbxContent>
                          <w:p w14:paraId="6B5C2809" w14:textId="77777777" w:rsidR="004912B8" w:rsidRPr="00616BB4" w:rsidRDefault="004912B8" w:rsidP="00616BB4">
                            <w:pPr>
                              <w:pStyle w:val="Contactinfo"/>
                            </w:pPr>
                            <w:r w:rsidRPr="00616BB4">
                              <w:t xml:space="preserve">(901) 555-0189 </w:t>
                            </w:r>
                          </w:p>
                          <w:p w14:paraId="4978C560" w14:textId="77777777" w:rsidR="00CF5809" w:rsidRPr="00616BB4" w:rsidRDefault="004912B8" w:rsidP="00616BB4">
                            <w:pPr>
                              <w:pStyle w:val="Contactinfo"/>
                            </w:pPr>
                            <w:r w:rsidRPr="00616BB4">
                              <w:t>(901) 555-0180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77698" id="_x0000_s1035" type="#_x0000_t202" style="position:absolute;left:0;text-align:left;margin-left:91.45pt;margin-top:725.05pt;width:128.15pt;height:32.4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" filled="f" stroked="f">
                <v:textbox>
                  <w:txbxContent>
                    <w:p w14:paraId="6B5C2809" w14:textId="77777777" w:rsidR="004912B8" w:rsidRPr="00616BB4" w:rsidRDefault="004912B8" w:rsidP="00616BB4">
                      <w:pPr>
                        <w:pStyle w:val="Contactinfo"/>
                      </w:pPr>
                      <w:r w:rsidRPr="00616BB4">
                        <w:t xml:space="preserve">(901) 555-0189 </w:t>
                      </w:r>
                    </w:p>
                    <w:p w14:paraId="4978C560" w14:textId="77777777" w:rsidR="00CF5809" w:rsidRPr="00616BB4" w:rsidRDefault="004912B8" w:rsidP="00616BB4">
                      <w:pPr>
                        <w:pStyle w:val="Contactinfo"/>
                      </w:pPr>
                      <w:r w:rsidRPr="00616BB4">
                        <w:t>(901) 555-0180</w:t>
                      </w:r>
                    </w:p>
                  </w:txbxContent>
                </v:textbox>
                <w10:wrap anchorx="page" anchory="page"/>
                <w10:anchorlock/>
              </v:shape>
            </w:pict>
          </mc:Fallback>
        </mc:AlternateContent>
      </w:r>
    </w:p>
    <w:p w14:paraId="13615FCE" w14:textId="77777777" w:rsidR="004912B8" w:rsidRDefault="004912B8" w:rsidP="004912B8">
      <w:r>
        <w:t>To:</w:t>
      </w:r>
    </w:p>
    <w:p w14:paraId="19A52CFE" w14:textId="77777777" w:rsidR="004912B8" w:rsidRDefault="004912B8" w:rsidP="004912B8">
      <w:pPr>
        <w:pStyle w:val="Heading1"/>
      </w:pPr>
      <w:r>
        <w:t>Adrian King</w:t>
      </w:r>
    </w:p>
    <w:p w14:paraId="70BBC6DD" w14:textId="77777777" w:rsidR="004912B8" w:rsidRDefault="004912B8" w:rsidP="004912B8">
      <w:r>
        <w:t>Creative Director</w:t>
      </w:r>
    </w:p>
    <w:p w14:paraId="6EC90E22" w14:textId="77777777" w:rsidR="00D24BCB" w:rsidRPr="00D24BCB" w:rsidRDefault="00D24BCB" w:rsidP="004912B8"/>
    <w:p w14:paraId="32302650" w14:textId="77777777" w:rsidR="00D24BCB" w:rsidRPr="004912B8" w:rsidRDefault="00F80E78" w:rsidP="0080422F">
      <w:pPr>
        <w:pStyle w:val="Heading2"/>
      </w:pPr>
      <w:r w:rsidRPr="00616BB4">
        <w:rPr>
          <w:b/>
          <w:bCs/>
        </w:rPr>
        <w:t>A</w:t>
      </w:r>
      <w:r w:rsidRPr="004912B8">
        <w:tab/>
      </w:r>
      <w:r w:rsidR="004912B8" w:rsidRPr="004912B8">
        <w:t>456 East 78th Ave, Denver, CO 12345</w:t>
      </w:r>
    </w:p>
    <w:p w14:paraId="7C3A9D8E" w14:textId="77777777" w:rsidR="00D24BCB" w:rsidRPr="00AE4176" w:rsidRDefault="003C6D63" w:rsidP="004912B8">
      <w:pPr>
        <w:pStyle w:val="Heading2"/>
      </w:pPr>
      <w:r w:rsidRPr="00616BB4">
        <w:rPr>
          <w:b/>
          <w:bCs/>
        </w:rPr>
        <w:t>W</w:t>
      </w:r>
      <w:r w:rsidR="00F80E78" w:rsidRPr="00AE4176">
        <w:tab/>
      </w:r>
      <w:r w:rsidR="004912B8" w:rsidRPr="004912B8">
        <w:t>adrian@example.com, www.example.com</w:t>
      </w:r>
    </w:p>
    <w:p w14:paraId="6FBB5043" w14:textId="77777777" w:rsidR="00D24BCB" w:rsidRPr="00AE4176" w:rsidRDefault="00F80E78" w:rsidP="004912B8">
      <w:pPr>
        <w:pStyle w:val="Heading2"/>
      </w:pPr>
      <w:r w:rsidRPr="00616BB4">
        <w:rPr>
          <w:b/>
          <w:bCs/>
        </w:rPr>
        <w:t>P</w:t>
      </w:r>
      <w:r w:rsidRPr="00AE4176">
        <w:tab/>
      </w:r>
      <w:r w:rsidR="004912B8" w:rsidRPr="004912B8">
        <w:t>+1-605-555-0144</w:t>
      </w:r>
    </w:p>
    <w:p w14:paraId="000307F7" w14:textId="77777777" w:rsidR="00BB2AFF" w:rsidRPr="00BB2AFF" w:rsidRDefault="00BB2AFF" w:rsidP="00BB2AFF"/>
    <w:p w14:paraId="0F553852" w14:textId="77777777" w:rsidR="0080422F" w:rsidRDefault="0080422F" w:rsidP="0080422F">
      <w:r>
        <w:t>Dear Adrian King,</w:t>
      </w:r>
    </w:p>
    <w:p w14:paraId="535E4DFF" w14:textId="77777777" w:rsidR="0080422F" w:rsidRDefault="0080422F" w:rsidP="0080422F">
      <w:r>
        <w:t>I hope this letter finds you well. I am writing to inform you about an important update regarding our ongoing project. We have made significant progress and are on track to meet our deadlines. Your support and collaboration have been invaluable, and we appreciate your continued partnership.</w:t>
      </w:r>
    </w:p>
    <w:p w14:paraId="63E31DBE" w14:textId="77777777" w:rsidR="0080422F" w:rsidRDefault="0080422F" w:rsidP="0080422F">
      <w:r>
        <w:t>In the coming weeks, we will be implementing several new strategies to enhance our workflow and improve overall efficiency. We believe these changes will greatly benefit our project and help us achieve our goals more effectively. We will keep you updated on our progress and any further developments.</w:t>
      </w:r>
    </w:p>
    <w:p w14:paraId="1AF8EBFA" w14:textId="77777777" w:rsidR="00D24BCB" w:rsidRDefault="0080422F" w:rsidP="0080422F">
      <w:r>
        <w:t>Thank you for your attention to this matter. If you have any questions or require additional information, please do not hesitate to contact me. I look forward to our continued collaboration and success.</w:t>
      </w:r>
    </w:p>
    <w:p w14:paraId="5A818327" w14:textId="77777777" w:rsidR="00BB2AFF" w:rsidRDefault="004912B8" w:rsidP="00516261">
      <w:pPr>
        <w:pStyle w:val="Signature"/>
      </w:pPr>
      <w:r>
        <w:rPr>
          <w:noProof/>
        </w:rPr>
        <w:drawing>
          <wp:inline distT="0" distB="0" distL="0" distR="0" wp14:anchorId="1FF084FE" wp14:editId="692AC7EE">
            <wp:extent cx="1508760" cy="495300"/>
            <wp:effectExtent l="0" t="0" r="0" b="0"/>
            <wp:docPr id="597525608" name="Picture 1" descr="Image of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25608" name="Picture 1" descr="Image of signature"/>
                    <pic:cNvPicPr>
                      <a:picLocks noChangeAspect="1" noChangeArrowheads="1"/>
                    </pic:cNvPicPr>
                  </pic:nvPicPr>
                  <pic:blipFill rotWithShape="1">
                    <a:blip r:embed="rId19">
                      <a:extLst>
                        <a:ext uri="{28A0092B-C50C-407E-A947-70E740481C1C}">
                          <a14:useLocalDpi xmlns:a14="http://schemas.microsoft.com/office/drawing/2010/main" val="0"/>
                        </a:ext>
                      </a:extLst>
                    </a:blip>
                    <a:srcRect l="4367" r="9171" b="19753"/>
                    <a:stretch/>
                  </pic:blipFill>
                  <pic:spPr bwMode="auto">
                    <a:xfrm>
                      <a:off x="0" y="0"/>
                      <a:ext cx="1508760" cy="495300"/>
                    </a:xfrm>
                    <a:prstGeom prst="rect">
                      <a:avLst/>
                    </a:prstGeom>
                    <a:noFill/>
                    <a:ln>
                      <a:noFill/>
                    </a:ln>
                    <a:extLst>
                      <a:ext uri="{53640926-AAD7-44D8-BBD7-CCE9431645EC}">
                        <a14:shadowObscured xmlns:a14="http://schemas.microsoft.com/office/drawing/2010/main"/>
                      </a:ext>
                    </a:extLst>
                  </pic:spPr>
                </pic:pic>
              </a:graphicData>
            </a:graphic>
          </wp:inline>
        </w:drawing>
      </w:r>
    </w:p>
    <w:p w14:paraId="359144E3" w14:textId="77777777" w:rsidR="00D24BCB" w:rsidRPr="00D24BCB" w:rsidRDefault="004912B8" w:rsidP="00BB2AFF">
      <w:pPr>
        <w:pStyle w:val="Signature"/>
      </w:pPr>
      <w:r w:rsidRPr="004912B8">
        <w:t>Eric Solomon</w:t>
      </w:r>
    </w:p>
    <w:p w14:paraId="210C8A83" w14:textId="77777777" w:rsidR="00D24BCB" w:rsidRPr="003C6D63" w:rsidRDefault="004912B8" w:rsidP="003C6D63">
      <w:pPr>
        <w:rPr>
          <w:rStyle w:val="Emphasis"/>
        </w:rPr>
      </w:pPr>
      <w:r w:rsidRPr="004912B8">
        <w:rPr>
          <w:rStyle w:val="Emphasis"/>
        </w:rPr>
        <w:t xml:space="preserve">Creative Director </w:t>
      </w:r>
    </w:p>
    <w:sectPr w:rsidR="00D24BCB" w:rsidRPr="003C6D63" w:rsidSect="00616BB4">
      <w:pgSz w:w="12240" w:h="15840"/>
      <w:pgMar w:top="4032" w:right="1440" w:bottom="28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mo">
    <w:altName w:val="Calibri"/>
    <w:charset w:val="00"/>
    <w:family w:val="swiss"/>
    <w:pitch w:val="variable"/>
    <w:sig w:usb0="E0000AFF" w:usb1="500078FF" w:usb2="00000021"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2C"/>
    <w:rsid w:val="000A400B"/>
    <w:rsid w:val="000B5746"/>
    <w:rsid w:val="000C1521"/>
    <w:rsid w:val="00102E8A"/>
    <w:rsid w:val="0010486C"/>
    <w:rsid w:val="001531E1"/>
    <w:rsid w:val="001E01BA"/>
    <w:rsid w:val="001F395E"/>
    <w:rsid w:val="0020408E"/>
    <w:rsid w:val="00236064"/>
    <w:rsid w:val="002C08F6"/>
    <w:rsid w:val="002D6CA7"/>
    <w:rsid w:val="0036038B"/>
    <w:rsid w:val="003C6D63"/>
    <w:rsid w:val="003F1AE0"/>
    <w:rsid w:val="004632CD"/>
    <w:rsid w:val="0046420E"/>
    <w:rsid w:val="00477EE5"/>
    <w:rsid w:val="004912B8"/>
    <w:rsid w:val="004B05AC"/>
    <w:rsid w:val="004C5592"/>
    <w:rsid w:val="005061D5"/>
    <w:rsid w:val="00516261"/>
    <w:rsid w:val="00555845"/>
    <w:rsid w:val="0056029E"/>
    <w:rsid w:val="0059759B"/>
    <w:rsid w:val="005F50D6"/>
    <w:rsid w:val="00611F78"/>
    <w:rsid w:val="006154FA"/>
    <w:rsid w:val="00616BB4"/>
    <w:rsid w:val="00672402"/>
    <w:rsid w:val="006A383D"/>
    <w:rsid w:val="006B29A0"/>
    <w:rsid w:val="006C43F3"/>
    <w:rsid w:val="00706F0D"/>
    <w:rsid w:val="007B097E"/>
    <w:rsid w:val="0080422F"/>
    <w:rsid w:val="0081744D"/>
    <w:rsid w:val="0089272C"/>
    <w:rsid w:val="008A12DD"/>
    <w:rsid w:val="008D5144"/>
    <w:rsid w:val="008E113B"/>
    <w:rsid w:val="008F3504"/>
    <w:rsid w:val="00927BE0"/>
    <w:rsid w:val="00965629"/>
    <w:rsid w:val="009974DA"/>
    <w:rsid w:val="00A032A5"/>
    <w:rsid w:val="00A2784D"/>
    <w:rsid w:val="00A8554E"/>
    <w:rsid w:val="00AA4990"/>
    <w:rsid w:val="00AD5E0A"/>
    <w:rsid w:val="00AE4176"/>
    <w:rsid w:val="00B13184"/>
    <w:rsid w:val="00B41657"/>
    <w:rsid w:val="00B7033D"/>
    <w:rsid w:val="00B740A1"/>
    <w:rsid w:val="00BB2AFF"/>
    <w:rsid w:val="00BB3B47"/>
    <w:rsid w:val="00BD70E4"/>
    <w:rsid w:val="00C01F44"/>
    <w:rsid w:val="00C52336"/>
    <w:rsid w:val="00C6381F"/>
    <w:rsid w:val="00CB3C05"/>
    <w:rsid w:val="00CF5809"/>
    <w:rsid w:val="00D01234"/>
    <w:rsid w:val="00D24BCB"/>
    <w:rsid w:val="00D90E28"/>
    <w:rsid w:val="00DC07A0"/>
    <w:rsid w:val="00E37215"/>
    <w:rsid w:val="00E809CF"/>
    <w:rsid w:val="00ED2FDE"/>
    <w:rsid w:val="00EE18CC"/>
    <w:rsid w:val="00F22340"/>
    <w:rsid w:val="00F26E54"/>
    <w:rsid w:val="00F333FB"/>
    <w:rsid w:val="00F4469C"/>
    <w:rsid w:val="00F52987"/>
    <w:rsid w:val="00F54B31"/>
    <w:rsid w:val="00F80E78"/>
    <w:rsid w:val="00F97A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0961C"/>
  <w15:docId w15:val="{548BB4A0-1310-4F0D-BBC9-832C852C2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22F"/>
    <w:pPr>
      <w:spacing w:line="300" w:lineRule="exact"/>
      <w:jc w:val="both"/>
    </w:pPr>
    <w:rPr>
      <w:rFonts w:eastAsiaTheme="minorEastAsia"/>
      <w:color w:val="595959" w:themeColor="text1" w:themeTint="A6"/>
      <w:sz w:val="19"/>
      <w:szCs w:val="18"/>
    </w:rPr>
  </w:style>
  <w:style w:type="paragraph" w:styleId="Heading1">
    <w:name w:val="heading 1"/>
    <w:basedOn w:val="Normal"/>
    <w:next w:val="Normal"/>
    <w:link w:val="Heading1Char"/>
    <w:uiPriority w:val="9"/>
    <w:qFormat/>
    <w:rsid w:val="0080422F"/>
    <w:pPr>
      <w:spacing w:after="0" w:line="240" w:lineRule="auto"/>
      <w:outlineLvl w:val="0"/>
    </w:pPr>
    <w:rPr>
      <w:rFonts w:asciiTheme="majorHAnsi" w:hAnsiTheme="majorHAnsi" w:cstheme="majorHAnsi"/>
      <w:b/>
      <w:color w:val="auto"/>
      <w:sz w:val="24"/>
      <w:szCs w:val="28"/>
    </w:rPr>
  </w:style>
  <w:style w:type="paragraph" w:styleId="Heading2">
    <w:name w:val="heading 2"/>
    <w:basedOn w:val="Heading3"/>
    <w:next w:val="Normal"/>
    <w:link w:val="Heading2Char"/>
    <w:uiPriority w:val="9"/>
    <w:qFormat/>
    <w:rsid w:val="004912B8"/>
    <w:pPr>
      <w:spacing w:before="360" w:line="360" w:lineRule="auto"/>
      <w:contextualSpacing/>
      <w:outlineLvl w:val="1"/>
    </w:pPr>
  </w:style>
  <w:style w:type="paragraph" w:styleId="Heading3">
    <w:name w:val="heading 3"/>
    <w:basedOn w:val="Normal"/>
    <w:next w:val="Normal"/>
    <w:link w:val="Heading3Char"/>
    <w:uiPriority w:val="9"/>
    <w:semiHidden/>
    <w:qFormat/>
    <w:rsid w:val="0020408E"/>
    <w:pPr>
      <w:tabs>
        <w:tab w:val="left" w:pos="360"/>
        <w:tab w:val="right" w:pos="8910"/>
      </w:tabs>
      <w:spacing w:before="60" w:after="60" w:line="276" w:lineRule="auto"/>
      <w:jc w:val="left"/>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74DA"/>
    <w:pPr>
      <w:spacing w:line="240" w:lineRule="auto"/>
    </w:pPr>
    <w:rPr>
      <w:rFonts w:ascii="Tahoma" w:eastAsiaTheme="minorHAnsi" w:hAnsi="Tahoma" w:cs="Tahoma"/>
      <w:szCs w:val="16"/>
    </w:rPr>
  </w:style>
  <w:style w:type="character" w:customStyle="1" w:styleId="BalloonTextChar">
    <w:name w:val="Balloon Text Char"/>
    <w:basedOn w:val="DefaultParagraphFont"/>
    <w:link w:val="BalloonText"/>
    <w:uiPriority w:val="99"/>
    <w:semiHidden/>
    <w:rsid w:val="009974DA"/>
    <w:rPr>
      <w:rFonts w:ascii="Tahoma" w:hAnsi="Tahoma" w:cs="Tahoma"/>
      <w:sz w:val="16"/>
      <w:szCs w:val="16"/>
    </w:rPr>
  </w:style>
  <w:style w:type="paragraph" w:styleId="Title">
    <w:name w:val="Title"/>
    <w:basedOn w:val="Normal"/>
    <w:next w:val="Normal"/>
    <w:link w:val="TitleChar"/>
    <w:uiPriority w:val="10"/>
    <w:qFormat/>
    <w:rsid w:val="0080422F"/>
    <w:pPr>
      <w:spacing w:line="240" w:lineRule="auto"/>
      <w:jc w:val="left"/>
      <w:textAlignment w:val="baseline"/>
    </w:pPr>
    <w:rPr>
      <w:rFonts w:asciiTheme="majorHAnsi" w:hAnsiTheme="majorHAnsi" w:cs="Arial"/>
      <w:b/>
      <w:bCs/>
      <w:caps/>
      <w:color w:val="FFFFFF" w:themeColor="background1"/>
      <w:kern w:val="24"/>
      <w:sz w:val="44"/>
      <w:szCs w:val="44"/>
    </w:rPr>
  </w:style>
  <w:style w:type="character" w:customStyle="1" w:styleId="TitleChar">
    <w:name w:val="Title Char"/>
    <w:basedOn w:val="DefaultParagraphFont"/>
    <w:link w:val="Title"/>
    <w:uiPriority w:val="10"/>
    <w:rsid w:val="0080422F"/>
    <w:rPr>
      <w:rFonts w:asciiTheme="majorHAnsi" w:eastAsiaTheme="minorEastAsia" w:hAnsiTheme="majorHAnsi" w:cs="Arial"/>
      <w:b/>
      <w:bCs/>
      <w:caps/>
      <w:color w:val="FFFFFF" w:themeColor="background1"/>
      <w:kern w:val="24"/>
      <w:sz w:val="44"/>
      <w:szCs w:val="44"/>
    </w:rPr>
  </w:style>
  <w:style w:type="paragraph" w:styleId="Subtitle">
    <w:name w:val="Subtitle"/>
    <w:basedOn w:val="Normal"/>
    <w:next w:val="Normal"/>
    <w:link w:val="SubtitleChar"/>
    <w:uiPriority w:val="11"/>
    <w:qFormat/>
    <w:rsid w:val="0080422F"/>
    <w:pPr>
      <w:spacing w:line="276" w:lineRule="auto"/>
      <w:jc w:val="left"/>
      <w:textAlignment w:val="baseline"/>
    </w:pPr>
    <w:rPr>
      <w:rFonts w:cs="Arial"/>
      <w:caps/>
      <w:color w:val="FFFFFF" w:themeColor="background1"/>
      <w:kern w:val="24"/>
      <w:sz w:val="22"/>
      <w:szCs w:val="22"/>
    </w:rPr>
  </w:style>
  <w:style w:type="character" w:customStyle="1" w:styleId="SubtitleChar">
    <w:name w:val="Subtitle Char"/>
    <w:basedOn w:val="DefaultParagraphFont"/>
    <w:link w:val="Subtitle"/>
    <w:uiPriority w:val="11"/>
    <w:rsid w:val="0080422F"/>
    <w:rPr>
      <w:rFonts w:eastAsiaTheme="minorEastAsia" w:cs="Arial"/>
      <w:caps/>
      <w:color w:val="FFFFFF" w:themeColor="background1"/>
      <w:kern w:val="24"/>
    </w:rPr>
  </w:style>
  <w:style w:type="paragraph" w:customStyle="1" w:styleId="Graphicsanchor">
    <w:name w:val="Graphics anchor"/>
    <w:basedOn w:val="Normal"/>
    <w:qFormat/>
    <w:rsid w:val="00D24BCB"/>
    <w:pPr>
      <w:spacing w:line="240" w:lineRule="auto"/>
    </w:pPr>
  </w:style>
  <w:style w:type="paragraph" w:styleId="Salutation">
    <w:name w:val="Salutation"/>
    <w:basedOn w:val="Normal"/>
    <w:next w:val="Normal"/>
    <w:link w:val="SalutationChar"/>
    <w:uiPriority w:val="99"/>
    <w:semiHidden/>
    <w:rsid w:val="002D6CA7"/>
    <w:pPr>
      <w:spacing w:before="1920" w:line="276" w:lineRule="auto"/>
    </w:pPr>
  </w:style>
  <w:style w:type="character" w:customStyle="1" w:styleId="SalutationChar">
    <w:name w:val="Salutation Char"/>
    <w:basedOn w:val="DefaultParagraphFont"/>
    <w:link w:val="Salutation"/>
    <w:uiPriority w:val="99"/>
    <w:semiHidden/>
    <w:rsid w:val="00AE4176"/>
    <w:rPr>
      <w:rFonts w:eastAsiaTheme="minorEastAsia"/>
      <w:color w:val="595959" w:themeColor="text1" w:themeTint="A6"/>
      <w:sz w:val="16"/>
      <w:szCs w:val="18"/>
    </w:rPr>
  </w:style>
  <w:style w:type="character" w:customStyle="1" w:styleId="Heading1Char">
    <w:name w:val="Heading 1 Char"/>
    <w:basedOn w:val="DefaultParagraphFont"/>
    <w:link w:val="Heading1"/>
    <w:uiPriority w:val="9"/>
    <w:rsid w:val="0080422F"/>
    <w:rPr>
      <w:rFonts w:asciiTheme="majorHAnsi" w:eastAsiaTheme="minorEastAsia" w:hAnsiTheme="majorHAnsi" w:cstheme="majorHAnsi"/>
      <w:b/>
      <w:sz w:val="24"/>
      <w:szCs w:val="28"/>
    </w:rPr>
  </w:style>
  <w:style w:type="character" w:customStyle="1" w:styleId="Heading2Char">
    <w:name w:val="Heading 2 Char"/>
    <w:basedOn w:val="DefaultParagraphFont"/>
    <w:link w:val="Heading2"/>
    <w:uiPriority w:val="9"/>
    <w:rsid w:val="004912B8"/>
    <w:rPr>
      <w:rFonts w:eastAsiaTheme="minorEastAsia"/>
      <w:color w:val="595959" w:themeColor="text1" w:themeTint="A6"/>
      <w:sz w:val="19"/>
      <w:szCs w:val="18"/>
    </w:rPr>
  </w:style>
  <w:style w:type="character" w:customStyle="1" w:styleId="Heading3Char">
    <w:name w:val="Heading 3 Char"/>
    <w:basedOn w:val="DefaultParagraphFont"/>
    <w:link w:val="Heading3"/>
    <w:uiPriority w:val="9"/>
    <w:semiHidden/>
    <w:rsid w:val="00AE4176"/>
    <w:rPr>
      <w:rFonts w:eastAsiaTheme="minorEastAsia"/>
      <w:color w:val="595959" w:themeColor="text1" w:themeTint="A6"/>
      <w:sz w:val="16"/>
      <w:szCs w:val="18"/>
    </w:rPr>
  </w:style>
  <w:style w:type="paragraph" w:styleId="Signature">
    <w:name w:val="Signature"/>
    <w:basedOn w:val="Normal"/>
    <w:link w:val="SignatureChar"/>
    <w:uiPriority w:val="99"/>
    <w:rsid w:val="0080422F"/>
    <w:pPr>
      <w:spacing w:before="360" w:after="0" w:line="240" w:lineRule="auto"/>
      <w:contextualSpacing/>
    </w:pPr>
    <w:rPr>
      <w:rFonts w:asciiTheme="majorHAnsi" w:hAnsiTheme="majorHAnsi"/>
      <w:b/>
      <w:bCs/>
      <w:color w:val="auto"/>
      <w:sz w:val="24"/>
      <w:szCs w:val="24"/>
    </w:rPr>
  </w:style>
  <w:style w:type="character" w:customStyle="1" w:styleId="SignatureChar">
    <w:name w:val="Signature Char"/>
    <w:basedOn w:val="DefaultParagraphFont"/>
    <w:link w:val="Signature"/>
    <w:uiPriority w:val="99"/>
    <w:rsid w:val="0080422F"/>
    <w:rPr>
      <w:rFonts w:asciiTheme="majorHAnsi" w:eastAsiaTheme="minorEastAsia" w:hAnsiTheme="majorHAnsi"/>
      <w:b/>
      <w:bCs/>
      <w:sz w:val="24"/>
      <w:szCs w:val="24"/>
    </w:rPr>
  </w:style>
  <w:style w:type="paragraph" w:styleId="NoSpacing">
    <w:name w:val="No Spacing"/>
    <w:uiPriority w:val="1"/>
    <w:semiHidden/>
    <w:qFormat/>
    <w:rsid w:val="00BB2AFF"/>
    <w:pPr>
      <w:spacing w:after="0" w:line="240" w:lineRule="auto"/>
      <w:jc w:val="both"/>
    </w:pPr>
    <w:rPr>
      <w:rFonts w:eastAsiaTheme="minorEastAsia"/>
      <w:color w:val="595959" w:themeColor="text1" w:themeTint="A6"/>
      <w:sz w:val="18"/>
      <w:szCs w:val="18"/>
    </w:rPr>
  </w:style>
  <w:style w:type="paragraph" w:customStyle="1" w:styleId="Contactinfo">
    <w:name w:val="Contact info"/>
    <w:basedOn w:val="Normal"/>
    <w:qFormat/>
    <w:rsid w:val="0080422F"/>
    <w:pPr>
      <w:spacing w:after="0" w:line="228" w:lineRule="exact"/>
      <w:jc w:val="left"/>
    </w:pPr>
  </w:style>
  <w:style w:type="character" w:styleId="Emphasis">
    <w:name w:val="Emphasis"/>
    <w:uiPriority w:val="20"/>
    <w:qFormat/>
    <w:rsid w:val="00CF5809"/>
    <w:rPr>
      <w:i w:val="0"/>
      <w:iCs/>
      <w:color w:val="auto"/>
      <w:sz w:val="19"/>
    </w:rPr>
  </w:style>
  <w:style w:type="paragraph" w:customStyle="1" w:styleId="Website">
    <w:name w:val="Website"/>
    <w:basedOn w:val="Normal"/>
    <w:qFormat/>
    <w:rsid w:val="008D5144"/>
    <w:pPr>
      <w:spacing w:after="0" w:line="240" w:lineRule="auto"/>
      <w:jc w:val="right"/>
    </w:pPr>
    <w:rPr>
      <w:rFonts w:cs="Arimo"/>
      <w:b/>
      <w:bCs/>
      <w:color w:val="FFFFFF" w:themeColor="background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sv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Letterhead%20with%20green%20wave%20header%20design.dotx" TargetMode="External"/></Relationships>
</file>

<file path=word/theme/theme1.xml><?xml version="1.0" encoding="utf-8"?>
<a:theme xmlns:a="http://schemas.openxmlformats.org/drawingml/2006/main" name="Office Theme">
  <a:themeElements>
    <a:clrScheme name="Custom 9">
      <a:dk1>
        <a:srgbClr val="000000"/>
      </a:dk1>
      <a:lt1>
        <a:srgbClr val="FFFFFF"/>
      </a:lt1>
      <a:dk2>
        <a:srgbClr val="0E2841"/>
      </a:dk2>
      <a:lt2>
        <a:srgbClr val="E8E8E8"/>
      </a:lt2>
      <a:accent1>
        <a:srgbClr val="009849"/>
      </a:accent1>
      <a:accent2>
        <a:srgbClr val="00AE4D"/>
      </a:accent2>
      <a:accent3>
        <a:srgbClr val="8CC63F"/>
      </a:accent3>
      <a:accent4>
        <a:srgbClr val="0F66D5"/>
      </a:accent4>
      <a:accent5>
        <a:srgbClr val="D02B00"/>
      </a:accent5>
      <a:accent6>
        <a:srgbClr val="CEC710"/>
      </a:accent6>
      <a:hlink>
        <a:srgbClr val="467886"/>
      </a:hlink>
      <a:folHlink>
        <a:srgbClr val="96607D"/>
      </a:folHlink>
    </a:clrScheme>
    <a:fontScheme name="Custom 11">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EE3A02-E403-4813-BDA7-220FAC468C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C48362-7543-491A-A40F-6A566F799321}">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892FA73D-9FEB-40F0-A782-3D3B8AADAC43}">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Letterhead with green wave header design.dotx</Template>
  <TotalTime>0</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Syed Abbas</dc:creator>
  <cp:lastModifiedBy>Syed Naveed Abbas</cp:lastModifiedBy>
  <cp:revision>1</cp:revision>
  <dcterms:created xsi:type="dcterms:W3CDTF">2026-01-05T12:44:00Z</dcterms:created>
  <dcterms:modified xsi:type="dcterms:W3CDTF">2026-01-05T12:44:00Z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5534200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